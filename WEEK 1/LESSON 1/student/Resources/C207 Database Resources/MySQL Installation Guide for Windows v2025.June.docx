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SG"/>
          <w14:ligatures w14:val="standardContextual"/>
        </w:rPr>
        <w:id w:val="-25960371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kern w:val="0"/>
          <w:sz w:val="22"/>
          <w14:ligatures w14:val="none"/>
        </w:rPr>
      </w:sdtEndPr>
      <w:sdtContent>
        <w:p w14:paraId="53EEDFE7" w14:textId="77777777" w:rsidR="006F0FA3" w:rsidRDefault="006F0FA3" w:rsidP="006F0FA3">
          <w:pPr>
            <w:pStyle w:val="TOCHeading"/>
          </w:pPr>
          <w:r>
            <w:t>Contents</w:t>
          </w:r>
        </w:p>
        <w:p w14:paraId="324CB70E" w14:textId="0DB71D33" w:rsidR="00C0563A" w:rsidRDefault="006F0FA3">
          <w:pPr>
            <w:pStyle w:val="TOC1"/>
            <w:tabs>
              <w:tab w:val="right" w:leader="dot" w:pos="9595"/>
            </w:tabs>
            <w:rPr>
              <w:rFonts w:eastAsiaTheme="minorEastAsia"/>
              <w:noProof/>
              <w:lang w:eastAsia="en-S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180623" w:history="1">
            <w:r w:rsidR="00C0563A" w:rsidRPr="00883F8A">
              <w:rPr>
                <w:rStyle w:val="Hyperlink"/>
                <w:noProof/>
              </w:rPr>
              <w:t>INTRODUCTION</w:t>
            </w:r>
            <w:r w:rsidR="00C0563A">
              <w:rPr>
                <w:noProof/>
                <w:webHidden/>
              </w:rPr>
              <w:tab/>
            </w:r>
            <w:r w:rsidR="00C0563A">
              <w:rPr>
                <w:noProof/>
                <w:webHidden/>
              </w:rPr>
              <w:fldChar w:fldCharType="begin"/>
            </w:r>
            <w:r w:rsidR="00C0563A">
              <w:rPr>
                <w:noProof/>
                <w:webHidden/>
              </w:rPr>
              <w:instrText xml:space="preserve"> PAGEREF _Toc201180623 \h </w:instrText>
            </w:r>
            <w:r w:rsidR="00C0563A">
              <w:rPr>
                <w:noProof/>
                <w:webHidden/>
              </w:rPr>
            </w:r>
            <w:r w:rsidR="00C0563A">
              <w:rPr>
                <w:noProof/>
                <w:webHidden/>
              </w:rPr>
              <w:fldChar w:fldCharType="separate"/>
            </w:r>
            <w:r w:rsidR="00C0563A">
              <w:rPr>
                <w:noProof/>
                <w:webHidden/>
              </w:rPr>
              <w:t>2</w:t>
            </w:r>
            <w:r w:rsidR="00C0563A">
              <w:rPr>
                <w:noProof/>
                <w:webHidden/>
              </w:rPr>
              <w:fldChar w:fldCharType="end"/>
            </w:r>
          </w:hyperlink>
        </w:p>
        <w:p w14:paraId="441767EE" w14:textId="0DC9BF62" w:rsidR="00C0563A" w:rsidRDefault="00C0563A">
          <w:pPr>
            <w:pStyle w:val="TOC1"/>
            <w:tabs>
              <w:tab w:val="right" w:leader="dot" w:pos="9595"/>
            </w:tabs>
            <w:rPr>
              <w:rFonts w:eastAsiaTheme="minorEastAsia"/>
              <w:noProof/>
              <w:lang w:eastAsia="en-SG"/>
            </w:rPr>
          </w:pPr>
          <w:hyperlink w:anchor="_Toc201180624" w:history="1">
            <w:r w:rsidRPr="00883F8A">
              <w:rPr>
                <w:rStyle w:val="Hyperlink"/>
                <w:noProof/>
              </w:rPr>
              <w:t>INSTALLING THE MYSQL COMMUNITY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_Toc201180624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F91D" w14:textId="4E775866" w:rsidR="00C0563A" w:rsidRDefault="00C0563A">
          <w:pPr>
            <w:pStyle w:val="TOC1"/>
            <w:tabs>
              <w:tab w:val="right" w:leader="dot" w:pos="9595"/>
            </w:tabs>
            <w:rPr>
              <w:rFonts w:eastAsiaTheme="minorEastAsia"/>
              <w:noProof/>
              <w:lang w:eastAsia="en-SG"/>
            </w:rPr>
          </w:pPr>
          <w:hyperlink w:anchor="_Toc201180625" w:history="1">
            <w:r w:rsidRPr="00883F8A">
              <w:rPr>
                <w:rStyle w:val="Hyperlink"/>
                <w:noProof/>
              </w:rPr>
              <w:t>CONFIGURE MySQL SERVER using MySQL Configurator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_Toc201180625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3BDB4" w14:textId="00FD166B" w:rsidR="00C0563A" w:rsidRDefault="00C0563A">
          <w:pPr>
            <w:pStyle w:val="TOC1"/>
            <w:tabs>
              <w:tab w:val="right" w:leader="dot" w:pos="9595"/>
            </w:tabs>
            <w:rPr>
              <w:rFonts w:eastAsiaTheme="minorEastAsia"/>
              <w:noProof/>
              <w:lang w:eastAsia="en-SG"/>
            </w:rPr>
          </w:pPr>
          <w:hyperlink w:anchor="_Toc201180626" w:history="1">
            <w:r w:rsidRPr="00883F8A">
              <w:rPr>
                <w:rStyle w:val="Hyperlink"/>
                <w:noProof/>
              </w:rPr>
              <w:t>STARTING / STOPPING MYSQL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_Toc201180626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7902" w14:textId="43FEE7A4" w:rsidR="00C0563A" w:rsidRDefault="00C0563A">
          <w:pPr>
            <w:pStyle w:val="TOC1"/>
            <w:tabs>
              <w:tab w:val="right" w:leader="dot" w:pos="9595"/>
            </w:tabs>
            <w:rPr>
              <w:rFonts w:eastAsiaTheme="minorEastAsia"/>
              <w:noProof/>
              <w:lang w:eastAsia="en-SG"/>
            </w:rPr>
          </w:pPr>
          <w:hyperlink w:anchor="_Toc201180627" w:history="1">
            <w:r w:rsidRPr="00883F8A">
              <w:rPr>
                <w:rStyle w:val="Hyperlink"/>
                <w:noProof/>
              </w:rPr>
              <w:t>INSTALLING THE MYSQL WORKBENCH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_Toc201180627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D6C73" w14:textId="7E8C1AAA" w:rsidR="006F0FA3" w:rsidRDefault="006F0FA3" w:rsidP="006F0FA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0DA0235" w14:textId="77777777" w:rsidR="006F0FA3" w:rsidRDefault="006F0FA3">
      <w:pPr>
        <w:rPr>
          <w:rFonts w:ascii="Arial" w:hAnsi="Arial" w:cs="Arial"/>
          <w:b/>
          <w:bCs/>
          <w:color w:val="0000FF"/>
          <w:kern w:val="32"/>
          <w:sz w:val="32"/>
          <w:szCs w:val="32"/>
        </w:rPr>
      </w:pPr>
      <w:r>
        <w:br w:type="page"/>
      </w:r>
    </w:p>
    <w:p w14:paraId="0E8418CF" w14:textId="77777777" w:rsidR="0026070B" w:rsidRDefault="0026070B" w:rsidP="0026070B">
      <w:pPr>
        <w:pStyle w:val="Heading1"/>
        <w:rPr>
          <w:sz w:val="21"/>
          <w:szCs w:val="21"/>
        </w:rPr>
      </w:pPr>
      <w:bookmarkStart w:id="0" w:name="_Toc200734699"/>
      <w:bookmarkStart w:id="1" w:name="_Toc201180623"/>
      <w:r>
        <w:t>INTRODUCTION</w:t>
      </w:r>
      <w:bookmarkEnd w:id="0"/>
      <w:bookmarkEnd w:id="1"/>
    </w:p>
    <w:p w14:paraId="7CB862EC" w14:textId="77777777" w:rsidR="0026070B" w:rsidRDefault="0026070B" w:rsidP="0026070B">
      <w:pPr>
        <w:pStyle w:val="NormalWeb"/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</w:p>
    <w:p w14:paraId="48B7F640" w14:textId="77777777" w:rsidR="0026070B" w:rsidRDefault="0026070B" w:rsidP="0026070B">
      <w:pPr>
        <w:pStyle w:val="NormalWeb"/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There are two software that needs to be installed:</w:t>
      </w:r>
    </w:p>
    <w:p w14:paraId="546ED6E1" w14:textId="77777777" w:rsidR="0026070B" w:rsidRDefault="0026070B" w:rsidP="0026070B">
      <w:pPr>
        <w:pStyle w:val="NormalWeb"/>
        <w:numPr>
          <w:ilvl w:val="0"/>
          <w:numId w:val="7"/>
        </w:numPr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t>MySQL Community Server</w:t>
      </w:r>
      <w:r>
        <w:rPr>
          <w:rFonts w:ascii="Segoe UI" w:hAnsi="Segoe UI" w:cs="Segoe UI"/>
          <w:color w:val="242424"/>
          <w:sz w:val="21"/>
          <w:szCs w:val="21"/>
        </w:rPr>
        <w:t xml:space="preserve">: </w:t>
      </w:r>
    </w:p>
    <w:p w14:paraId="3B366994" w14:textId="77777777" w:rsidR="0026070B" w:rsidRPr="006575E4" w:rsidRDefault="0026070B" w:rsidP="0026070B">
      <w:pPr>
        <w:pStyle w:val="NormalWeb"/>
        <w:spacing w:before="75" w:beforeAutospacing="0" w:after="75" w:afterAutospacing="0"/>
        <w:ind w:left="720" w:right="75"/>
        <w:rPr>
          <w:rFonts w:ascii="Segoe UI" w:hAnsi="Segoe UI" w:cs="Segoe UI"/>
          <w:color w:val="242424"/>
          <w:sz w:val="21"/>
          <w:szCs w:val="21"/>
        </w:rPr>
      </w:pPr>
      <w:r w:rsidRPr="006575E4">
        <w:rPr>
          <w:rStyle w:val="Strong"/>
          <w:rFonts w:ascii="Segoe UI" w:eastAsiaTheme="majorEastAsia" w:hAnsi="Segoe UI" w:cs="Segoe UI"/>
          <w:b w:val="0"/>
          <w:bCs w:val="0"/>
          <w:color w:val="242424"/>
          <w:sz w:val="21"/>
          <w:szCs w:val="21"/>
        </w:rPr>
        <w:t>The MySQL Community Server is an open</w:t>
      </w:r>
      <w:r w:rsidRPr="006575E4">
        <w:t>-</w:t>
      </w:r>
      <w:r w:rsidRPr="006575E4">
        <w:rPr>
          <w:rFonts w:ascii="Segoe UI" w:hAnsi="Segoe UI" w:cs="Segoe UI"/>
          <w:color w:val="242424"/>
          <w:sz w:val="21"/>
          <w:szCs w:val="21"/>
        </w:rPr>
        <w:t xml:space="preserve">source database management system used for storing and managing data. </w:t>
      </w:r>
    </w:p>
    <w:p w14:paraId="317D2590" w14:textId="77777777" w:rsidR="0026070B" w:rsidRDefault="0026070B" w:rsidP="0026070B">
      <w:pPr>
        <w:pStyle w:val="NormalWeb"/>
        <w:spacing w:before="75" w:beforeAutospacing="0" w:after="75" w:afterAutospacing="0"/>
        <w:ind w:left="720" w:right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Visit the official MySQL website </w:t>
      </w:r>
      <w:hyperlink r:id="rId11" w:history="1">
        <w:r w:rsidRPr="00675133">
          <w:rPr>
            <w:rStyle w:val="Hyperlink"/>
            <w:rFonts w:ascii="Segoe UI" w:hAnsi="Segoe UI" w:cs="Segoe UI"/>
            <w:sz w:val="21"/>
            <w:szCs w:val="21"/>
          </w:rPr>
          <w:t>https://dev.mysql.com/downloads/mysql/</w:t>
        </w:r>
      </w:hyperlink>
      <w:r>
        <w:rPr>
          <w:rFonts w:ascii="Segoe UI" w:hAnsi="Segoe UI" w:cs="Segoe UI"/>
          <w:color w:val="242424"/>
          <w:sz w:val="21"/>
          <w:szCs w:val="21"/>
        </w:rPr>
        <w:t xml:space="preserve"> and download the installer for MySQL Community Server 8.4.5 LTS that matches your operating system.</w:t>
      </w:r>
    </w:p>
    <w:p w14:paraId="2916D424" w14:textId="77777777" w:rsidR="0026070B" w:rsidRPr="00055459" w:rsidRDefault="0026070B" w:rsidP="0026070B">
      <w:pPr>
        <w:pStyle w:val="NormalWeb"/>
        <w:numPr>
          <w:ilvl w:val="0"/>
          <w:numId w:val="7"/>
        </w:numPr>
        <w:spacing w:before="75" w:beforeAutospacing="0" w:after="75" w:afterAutospacing="0"/>
        <w:ind w:right="75"/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</w:rPr>
      </w:pPr>
      <w:r w:rsidRPr="001E3025"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t>MySQL Workbench.</w:t>
      </w:r>
      <w:r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br/>
      </w:r>
      <w:r w:rsidRPr="00055459">
        <w:rPr>
          <w:rStyle w:val="Strong"/>
          <w:rFonts w:ascii="Segoe UI" w:eastAsiaTheme="majorEastAsia" w:hAnsi="Segoe UI" w:cs="Segoe UI"/>
          <w:b w:val="0"/>
          <w:bCs w:val="0"/>
          <w:color w:val="242424"/>
          <w:sz w:val="21"/>
          <w:szCs w:val="21"/>
        </w:rPr>
        <w:t>This is the application tool that you will use to manage your databases as well as write and test your SQL scripts.</w:t>
      </w:r>
    </w:p>
    <w:p w14:paraId="6BD51FD9" w14:textId="77777777" w:rsidR="0026070B" w:rsidRDefault="0026070B" w:rsidP="0026070B">
      <w:pPr>
        <w:pStyle w:val="NormalWeb"/>
        <w:spacing w:before="75" w:beforeAutospacing="0" w:after="75" w:afterAutospacing="0"/>
        <w:ind w:left="720" w:right="75"/>
      </w:pPr>
      <w:r>
        <w:rPr>
          <w:rFonts w:ascii="Segoe UI" w:hAnsi="Segoe UI" w:cs="Segoe UI"/>
          <w:color w:val="242424"/>
          <w:sz w:val="21"/>
          <w:szCs w:val="21"/>
        </w:rPr>
        <w:br/>
        <w:t xml:space="preserve">Visit the official MySQL website to download the software. </w:t>
      </w:r>
      <w:hyperlink r:id="rId12" w:history="1">
        <w:r w:rsidRPr="00675133">
          <w:rPr>
            <w:rStyle w:val="Hyperlink"/>
            <w:rFonts w:ascii="Segoe UI" w:eastAsiaTheme="majorEastAsia" w:hAnsi="Segoe UI" w:cs="Segoe UI"/>
            <w:sz w:val="21"/>
            <w:szCs w:val="21"/>
          </w:rPr>
          <w:t>https://dev.mysql.com/downloads/workbench/</w:t>
        </w:r>
      </w:hyperlink>
    </w:p>
    <w:p w14:paraId="10F13553" w14:textId="77777777" w:rsidR="00822EA9" w:rsidRPr="00831982" w:rsidRDefault="00822EA9" w:rsidP="0026070B">
      <w:pPr>
        <w:pStyle w:val="NormalWeb"/>
        <w:spacing w:before="75" w:beforeAutospacing="0" w:after="75" w:afterAutospacing="0"/>
        <w:ind w:left="720" w:right="75"/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</w:rPr>
      </w:pPr>
    </w:p>
    <w:p w14:paraId="5714BC81" w14:textId="015DF970" w:rsidR="00AB2A06" w:rsidRDefault="00AB2A06" w:rsidP="00AB2A06">
      <w:pPr>
        <w:pStyle w:val="Heading1"/>
      </w:pPr>
      <w:bookmarkStart w:id="2" w:name="_Toc201180624"/>
      <w:r>
        <w:t>INSTALLING THE MYSQL COMMUNITY SERVER</w:t>
      </w:r>
      <w:bookmarkEnd w:id="2"/>
    </w:p>
    <w:p w14:paraId="389A776D" w14:textId="5F377DDB" w:rsidR="00B17645" w:rsidRDefault="00136891" w:rsidP="00B17645">
      <w:pPr>
        <w:pStyle w:val="ListParagraph"/>
        <w:numPr>
          <w:ilvl w:val="0"/>
          <w:numId w:val="8"/>
        </w:numPr>
        <w:spacing w:after="160" w:line="278" w:lineRule="auto"/>
        <w:rPr>
          <w:b/>
          <w:bCs/>
        </w:rPr>
      </w:pPr>
      <w:r w:rsidRPr="00AF4173">
        <w:rPr>
          <w:rFonts w:asciiTheme="minorHAnsi" w:hAnsiTheme="minorHAnsi" w:cstheme="minorHAnsi"/>
          <w:szCs w:val="22"/>
        </w:rPr>
        <w:t xml:space="preserve">First download MySQL Community Server </w:t>
      </w:r>
      <w:r>
        <w:rPr>
          <w:rFonts w:asciiTheme="minorHAnsi" w:hAnsiTheme="minorHAnsi" w:cstheme="minorHAnsi"/>
          <w:szCs w:val="22"/>
        </w:rPr>
        <w:t>i</w:t>
      </w:r>
      <w:r w:rsidRPr="00BC730F">
        <w:rPr>
          <w:rFonts w:asciiTheme="minorHAnsi" w:hAnsiTheme="minorHAnsi" w:cstheme="minorHAnsi"/>
          <w:szCs w:val="22"/>
        </w:rPr>
        <w:t xml:space="preserve">nstaller file </w:t>
      </w:r>
      <w:r>
        <w:rPr>
          <w:rFonts w:asciiTheme="minorHAnsi" w:hAnsiTheme="minorHAnsi" w:cstheme="minorHAnsi"/>
          <w:szCs w:val="22"/>
        </w:rPr>
        <w:t>from</w:t>
      </w:r>
      <w:r w:rsidR="00B17645">
        <w:rPr>
          <w:b/>
          <w:bCs/>
        </w:rPr>
        <w:t xml:space="preserve"> </w:t>
      </w:r>
      <w:hyperlink r:id="rId13" w:history="1">
        <w:r w:rsidR="00B17645" w:rsidRPr="00675133">
          <w:rPr>
            <w:rStyle w:val="Hyperlink"/>
            <w:rFonts w:ascii="Segoe UI" w:hAnsi="Segoe UI" w:cs="Segoe UI"/>
            <w:sz w:val="21"/>
            <w:szCs w:val="21"/>
          </w:rPr>
          <w:t>https://dev.mysql.com/downloads/mysql/</w:t>
        </w:r>
      </w:hyperlink>
    </w:p>
    <w:p w14:paraId="18E458FB" w14:textId="77777777" w:rsidR="00B17645" w:rsidRDefault="00B17645" w:rsidP="00B17645">
      <w:pPr>
        <w:pStyle w:val="ListParagraph"/>
        <w:ind w:left="360"/>
        <w:rPr>
          <w:b/>
          <w:bCs/>
        </w:rPr>
      </w:pPr>
      <w:r w:rsidRPr="005C4B62">
        <w:rPr>
          <w:b/>
          <w:bCs/>
        </w:rPr>
        <w:drawing>
          <wp:inline distT="0" distB="0" distL="0" distR="0" wp14:anchorId="0B365A7F" wp14:editId="41812890">
            <wp:extent cx="3863761" cy="2563284"/>
            <wp:effectExtent l="19050" t="19050" r="22860" b="27940"/>
            <wp:docPr id="1421153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535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9371" cy="2573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5BEB5" w14:textId="5BA0FADB" w:rsidR="00A74A6E" w:rsidRPr="00861794" w:rsidRDefault="00A74A6E" w:rsidP="00A74A6E">
      <w:pPr>
        <w:pStyle w:val="ListParagraph"/>
        <w:ind w:left="360"/>
        <w:rPr>
          <w:rFonts w:asciiTheme="minorHAnsi" w:hAnsiTheme="minorHAnsi" w:cstheme="minorHAnsi"/>
          <w:szCs w:val="22"/>
        </w:rPr>
      </w:pPr>
    </w:p>
    <w:p w14:paraId="519091A1" w14:textId="48D6A98D" w:rsidR="00AB2A06" w:rsidRPr="00A74A6E" w:rsidRDefault="00A74A6E" w:rsidP="00AB2A06">
      <w:pPr>
        <w:pStyle w:val="ListParagraph"/>
        <w:numPr>
          <w:ilvl w:val="0"/>
          <w:numId w:val="8"/>
        </w:numPr>
        <w:spacing w:after="160" w:line="278" w:lineRule="auto"/>
        <w:rPr>
          <w:b/>
          <w:bCs/>
        </w:rPr>
      </w:pPr>
      <w:r w:rsidRPr="00A74A6E">
        <w:t xml:space="preserve">There </w:t>
      </w:r>
      <w:r w:rsidRPr="00AF4173">
        <w:rPr>
          <w:rFonts w:asciiTheme="minorHAnsi" w:hAnsiTheme="minorHAnsi" w:cstheme="minorHAnsi"/>
          <w:szCs w:val="22"/>
        </w:rPr>
        <w:t xml:space="preserve">is no need to login or sign up for Oracle Web account. Select </w:t>
      </w:r>
      <w:r w:rsidRPr="00A74A6E">
        <w:rPr>
          <w:rFonts w:asciiTheme="minorHAnsi" w:hAnsiTheme="minorHAnsi" w:cstheme="minorHAnsi"/>
          <w:b/>
          <w:bCs/>
          <w:szCs w:val="22"/>
        </w:rPr>
        <w:t>‘No thanks, just start my download’.</w:t>
      </w:r>
    </w:p>
    <w:p w14:paraId="322FB57D" w14:textId="0E13AB64" w:rsidR="00AB2A06" w:rsidRDefault="001F0246" w:rsidP="00822EA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D0F4D7" wp14:editId="3E685FD6">
                <wp:simplePos x="0" y="0"/>
                <wp:positionH relativeFrom="margin">
                  <wp:align>left</wp:align>
                </wp:positionH>
                <wp:positionV relativeFrom="paragraph">
                  <wp:posOffset>1772497</wp:posOffset>
                </wp:positionV>
                <wp:extent cx="247426" cy="204843"/>
                <wp:effectExtent l="0" t="19050" r="38735" b="43180"/>
                <wp:wrapNone/>
                <wp:docPr id="1137531243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6" cy="20484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97FF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5" o:spid="_x0000_s1026" type="#_x0000_t13" style="position:absolute;margin-left:0;margin-top:139.55pt;width:19.5pt;height:16.15pt;z-index:2516940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" adj="12659" fillcolor="#c0504d [3205]" strokecolor="#0a121c [484]" strokeweight="2pt">
                <w10:wrap anchorx="margin"/>
              </v:shape>
            </w:pict>
          </mc:Fallback>
        </mc:AlternateContent>
      </w:r>
      <w:r w:rsidR="00AB2A0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AFA41A" wp14:editId="06CE2337">
                <wp:simplePos x="0" y="0"/>
                <wp:positionH relativeFrom="column">
                  <wp:posOffset>-124249</wp:posOffset>
                </wp:positionH>
                <wp:positionV relativeFrom="paragraph">
                  <wp:posOffset>3033818</wp:posOffset>
                </wp:positionV>
                <wp:extent cx="247426" cy="204843"/>
                <wp:effectExtent l="12700" t="38100" r="6985" b="36830"/>
                <wp:wrapNone/>
                <wp:docPr id="1716855200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6" cy="20484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3F81" id="Right Arrow 15" o:spid="_x0000_s1026" type="#_x0000_t13" style="position:absolute;margin-left:-9.8pt;margin-top:238.9pt;width:19.5pt;height:16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" adj="12659" fillcolor="#c0504d [3205]" strokecolor="#0a121c [484]" strokeweight="2pt"/>
            </w:pict>
          </mc:Fallback>
        </mc:AlternateContent>
      </w:r>
      <w:r w:rsidR="00AB2A06">
        <w:rPr>
          <w:noProof/>
        </w:rPr>
        <w:drawing>
          <wp:inline distT="0" distB="0" distL="0" distR="0" wp14:anchorId="634CA2AB" wp14:editId="453170FB">
            <wp:extent cx="2842683" cy="1943389"/>
            <wp:effectExtent l="19050" t="19050" r="15240" b="19050"/>
            <wp:docPr id="62661885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8853" name="Picture 1" descr="A screenshot of a web pag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79" cy="1972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D2D09" w14:textId="694819D3" w:rsidR="001F0246" w:rsidRDefault="001F0246" w:rsidP="00822EA9">
      <w:pPr>
        <w:ind w:left="360"/>
      </w:pPr>
    </w:p>
    <w:p w14:paraId="6B525ABE" w14:textId="63DFD3EB" w:rsidR="00AB2A06" w:rsidRPr="00EB07C4" w:rsidRDefault="00AB2A06" w:rsidP="00AB2A06">
      <w:pPr>
        <w:pStyle w:val="ListParagraph"/>
        <w:numPr>
          <w:ilvl w:val="0"/>
          <w:numId w:val="8"/>
        </w:numPr>
        <w:spacing w:after="160" w:line="278" w:lineRule="auto"/>
      </w:pPr>
      <w:r w:rsidRPr="00EB07C4">
        <w:t xml:space="preserve">In the </w:t>
      </w:r>
      <w:r w:rsidR="00EB07C4" w:rsidRPr="00EB07C4">
        <w:rPr>
          <w:b/>
          <w:bCs/>
        </w:rPr>
        <w:t>D</w:t>
      </w:r>
      <w:r w:rsidRPr="00EB07C4">
        <w:rPr>
          <w:b/>
          <w:bCs/>
        </w:rPr>
        <w:t>ownload</w:t>
      </w:r>
      <w:r w:rsidRPr="00EB07C4">
        <w:t xml:space="preserve"> folder of your laptop, you will find the MySQL installation package.  Double click the icon to activate it.</w:t>
      </w:r>
    </w:p>
    <w:p w14:paraId="2AB6C1B8" w14:textId="1950F5FC" w:rsidR="002E76AA" w:rsidRPr="00F408E9" w:rsidRDefault="0029784F" w:rsidP="002E76AA">
      <w:pPr>
        <w:pStyle w:val="ListParagraph"/>
        <w:spacing w:after="160" w:line="278" w:lineRule="auto"/>
        <w:ind w:left="36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3E6859" wp14:editId="2E2C7F42">
                <wp:simplePos x="0" y="0"/>
                <wp:positionH relativeFrom="column">
                  <wp:posOffset>93133</wp:posOffset>
                </wp:positionH>
                <wp:positionV relativeFrom="paragraph">
                  <wp:posOffset>588433</wp:posOffset>
                </wp:positionV>
                <wp:extent cx="247426" cy="204843"/>
                <wp:effectExtent l="12700" t="38100" r="6985" b="36830"/>
                <wp:wrapNone/>
                <wp:docPr id="485188083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6" cy="20484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6C795" id="Right Arrow 15" o:spid="_x0000_s1026" type="#_x0000_t13" style="position:absolute;margin-left:7.35pt;margin-top:46.35pt;width:19.5pt;height:16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" adj="12659" fillcolor="#c0504d [3205]" strokecolor="#0a121c [484]" strokeweight="2pt"/>
            </w:pict>
          </mc:Fallback>
        </mc:AlternateContent>
      </w:r>
      <w:r w:rsidR="00635A34" w:rsidRPr="00B51A80">
        <w:drawing>
          <wp:inline distT="0" distB="0" distL="0" distR="0" wp14:anchorId="0449D6B1" wp14:editId="382AC693">
            <wp:extent cx="2571882" cy="825542"/>
            <wp:effectExtent l="19050" t="19050" r="19050" b="12700"/>
            <wp:docPr id="1330879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979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825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6E161" w14:textId="77777777" w:rsidR="00D6473E" w:rsidRDefault="00D6473E" w:rsidP="00D6473E">
      <w:pPr>
        <w:pStyle w:val="ListParagraph"/>
        <w:ind w:left="360"/>
      </w:pPr>
    </w:p>
    <w:p w14:paraId="18C80DDC" w14:textId="26C10FE2" w:rsidR="00AB2A06" w:rsidRDefault="00EB07C4" w:rsidP="00EB07C4">
      <w:pPr>
        <w:pStyle w:val="ListParagraph"/>
        <w:numPr>
          <w:ilvl w:val="0"/>
          <w:numId w:val="8"/>
        </w:numPr>
      </w:pPr>
      <w:r>
        <w:t xml:space="preserve">Click </w:t>
      </w:r>
      <w:r w:rsidR="00CE5153">
        <w:t>‘</w:t>
      </w:r>
      <w:r w:rsidRPr="00D6473E">
        <w:rPr>
          <w:b/>
          <w:bCs/>
        </w:rPr>
        <w:t>Next</w:t>
      </w:r>
      <w:r w:rsidR="00CE5153">
        <w:rPr>
          <w:b/>
          <w:bCs/>
        </w:rPr>
        <w:t>’</w:t>
      </w:r>
      <w:r w:rsidR="00D6473E">
        <w:t xml:space="preserve"> to execute setup</w:t>
      </w:r>
    </w:p>
    <w:p w14:paraId="1AEBB84D" w14:textId="7ABCB59E" w:rsidR="00AB2A06" w:rsidRDefault="00D6473E" w:rsidP="00710CB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0369C1" wp14:editId="3C11EF08">
                <wp:simplePos x="0" y="0"/>
                <wp:positionH relativeFrom="column">
                  <wp:posOffset>1383454</wp:posOffset>
                </wp:positionH>
                <wp:positionV relativeFrom="paragraph">
                  <wp:posOffset>1894840</wp:posOffset>
                </wp:positionV>
                <wp:extent cx="247426" cy="204843"/>
                <wp:effectExtent l="12700" t="38100" r="6985" b="36830"/>
                <wp:wrapNone/>
                <wp:docPr id="1889559606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6" cy="20484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9EBF1" id="Right Arrow 15" o:spid="_x0000_s1026" type="#_x0000_t13" style="position:absolute;margin-left:108.95pt;margin-top:149.2pt;width:19.5pt;height:16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" adj="12659" fillcolor="#c0504d [3205]" strokecolor="#0a121c [484]" strokeweight="2pt"/>
            </w:pict>
          </mc:Fallback>
        </mc:AlternateContent>
      </w:r>
      <w:r w:rsidR="0029784F" w:rsidRPr="002A1D62">
        <w:drawing>
          <wp:inline distT="0" distB="0" distL="0" distR="0" wp14:anchorId="38A0C1C1" wp14:editId="4580B34D">
            <wp:extent cx="2776273" cy="2150533"/>
            <wp:effectExtent l="19050" t="19050" r="24130" b="21590"/>
            <wp:docPr id="1216220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04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5372" cy="2157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A130D" w14:textId="2F66911E" w:rsidR="00AB2A06" w:rsidRDefault="00AB2A06" w:rsidP="00AB2A06"/>
    <w:p w14:paraId="7D89B296" w14:textId="44FB75C7" w:rsidR="00AB2A06" w:rsidRDefault="00A74A6E" w:rsidP="00D6473E">
      <w:pPr>
        <w:pStyle w:val="ListParagraph"/>
        <w:numPr>
          <w:ilvl w:val="0"/>
          <w:numId w:val="8"/>
        </w:numPr>
      </w:pPr>
      <w:r w:rsidRPr="00D6473E">
        <w:rPr>
          <w:rFonts w:asciiTheme="minorHAnsi" w:hAnsiTheme="minorHAnsi" w:cstheme="minorHAnsi"/>
          <w:szCs w:val="22"/>
          <w:lang w:eastAsia="en-GB"/>
        </w:rPr>
        <w:t>After you have double clicked on the installation file, you will be asked to accept the terms of the licence agreement</w:t>
      </w:r>
      <w:r w:rsidR="00CE5153">
        <w:rPr>
          <w:rFonts w:asciiTheme="minorHAnsi" w:hAnsiTheme="minorHAnsi" w:cstheme="minorHAnsi"/>
          <w:szCs w:val="22"/>
          <w:lang w:eastAsia="en-GB"/>
        </w:rPr>
        <w:t>. ‘</w:t>
      </w:r>
      <w:r w:rsidR="00CE5153" w:rsidRPr="00CE5153">
        <w:rPr>
          <w:rFonts w:asciiTheme="minorHAnsi" w:hAnsiTheme="minorHAnsi" w:cstheme="minorHAnsi"/>
          <w:b/>
          <w:bCs/>
          <w:szCs w:val="22"/>
          <w:lang w:eastAsia="en-GB"/>
        </w:rPr>
        <w:t>Checked</w:t>
      </w:r>
      <w:r w:rsidR="00CE5153">
        <w:rPr>
          <w:rFonts w:asciiTheme="minorHAnsi" w:hAnsiTheme="minorHAnsi" w:cstheme="minorHAnsi"/>
          <w:b/>
          <w:bCs/>
          <w:szCs w:val="22"/>
          <w:lang w:eastAsia="en-GB"/>
        </w:rPr>
        <w:t>’</w:t>
      </w:r>
      <w:r w:rsidR="00CE5153">
        <w:rPr>
          <w:rFonts w:asciiTheme="minorHAnsi" w:hAnsiTheme="minorHAnsi" w:cstheme="minorHAnsi"/>
          <w:szCs w:val="22"/>
          <w:lang w:eastAsia="en-GB"/>
        </w:rPr>
        <w:t xml:space="preserve"> the checkbox.  Click ‘</w:t>
      </w:r>
      <w:r w:rsidR="00CE5153" w:rsidRPr="00CE5153">
        <w:rPr>
          <w:rFonts w:asciiTheme="minorHAnsi" w:hAnsiTheme="minorHAnsi" w:cstheme="minorHAnsi"/>
          <w:b/>
          <w:bCs/>
          <w:szCs w:val="22"/>
          <w:lang w:eastAsia="en-GB"/>
        </w:rPr>
        <w:t>Next’</w:t>
      </w:r>
    </w:p>
    <w:p w14:paraId="6F86E9A4" w14:textId="0E6D2CB6" w:rsidR="00477DF0" w:rsidRDefault="00E43F68" w:rsidP="00710CBA">
      <w:pPr>
        <w:ind w:left="360"/>
      </w:pPr>
      <w:r w:rsidRPr="009A06C8">
        <w:drawing>
          <wp:inline distT="0" distB="0" distL="0" distR="0" wp14:anchorId="1AE910EF" wp14:editId="3715387A">
            <wp:extent cx="2665918" cy="2065392"/>
            <wp:effectExtent l="19050" t="19050" r="20320" b="11430"/>
            <wp:docPr id="1114678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7878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4439" cy="2071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63FF11" w14:textId="2AEF5857" w:rsidR="00D6473E" w:rsidRDefault="00D6473E">
      <w:pPr>
        <w:rPr>
          <w:rFonts w:asciiTheme="minorHAnsi" w:hAnsiTheme="minorHAnsi" w:cstheme="minorHAnsi"/>
          <w:szCs w:val="22"/>
          <w:lang w:eastAsia="en-GB"/>
        </w:rPr>
      </w:pPr>
    </w:p>
    <w:p w14:paraId="3C7849DB" w14:textId="01ACFDDF" w:rsidR="00DF5F2E" w:rsidRDefault="00DF5F2E" w:rsidP="00D6473E">
      <w:pPr>
        <w:pStyle w:val="ListParagraph"/>
        <w:numPr>
          <w:ilvl w:val="0"/>
          <w:numId w:val="8"/>
        </w:numPr>
      </w:pPr>
      <w:r w:rsidRPr="00D6473E">
        <w:rPr>
          <w:rFonts w:asciiTheme="minorHAnsi" w:hAnsiTheme="minorHAnsi" w:cstheme="minorHAnsi"/>
          <w:szCs w:val="22"/>
          <w:lang w:eastAsia="en-GB"/>
        </w:rPr>
        <w:t>You will be prompted to select the set-up type</w:t>
      </w:r>
      <w:r w:rsidR="007611B8" w:rsidRPr="00D6473E">
        <w:rPr>
          <w:rFonts w:asciiTheme="minorHAnsi" w:hAnsiTheme="minorHAnsi" w:cstheme="minorHAnsi"/>
          <w:szCs w:val="22"/>
          <w:lang w:eastAsia="en-GB"/>
        </w:rPr>
        <w:t xml:space="preserve">. Select </w:t>
      </w:r>
      <w:r w:rsidR="00CE5153">
        <w:rPr>
          <w:rFonts w:asciiTheme="minorHAnsi" w:hAnsiTheme="minorHAnsi" w:cstheme="minorHAnsi"/>
          <w:b/>
          <w:bCs/>
          <w:szCs w:val="22"/>
          <w:lang w:eastAsia="en-GB"/>
        </w:rPr>
        <w:t>‘</w:t>
      </w:r>
      <w:r w:rsidR="007611B8" w:rsidRPr="00D6473E">
        <w:rPr>
          <w:rFonts w:asciiTheme="minorHAnsi" w:hAnsiTheme="minorHAnsi" w:cstheme="minorHAnsi"/>
          <w:b/>
          <w:bCs/>
          <w:szCs w:val="22"/>
          <w:lang w:eastAsia="en-GB"/>
        </w:rPr>
        <w:t>Typical</w:t>
      </w:r>
      <w:r w:rsidR="00CE5153">
        <w:rPr>
          <w:rFonts w:asciiTheme="minorHAnsi" w:hAnsiTheme="minorHAnsi" w:cstheme="minorHAnsi"/>
          <w:b/>
          <w:bCs/>
          <w:szCs w:val="22"/>
          <w:lang w:eastAsia="en-GB"/>
        </w:rPr>
        <w:t>’</w:t>
      </w:r>
    </w:p>
    <w:p w14:paraId="6485602E" w14:textId="6BC7AAE9" w:rsidR="00EB77E3" w:rsidRDefault="00EB77E3" w:rsidP="00710CBA">
      <w:pPr>
        <w:ind w:left="360"/>
      </w:pPr>
      <w:r w:rsidRPr="00720F01">
        <w:drawing>
          <wp:inline distT="0" distB="0" distL="0" distR="0" wp14:anchorId="65F4A38E" wp14:editId="4C9C60CF">
            <wp:extent cx="2870200" cy="2253034"/>
            <wp:effectExtent l="19050" t="19050" r="25400" b="13970"/>
            <wp:docPr id="1413418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184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2699" cy="2262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DBAAA" w14:textId="4B6BFFAB" w:rsidR="007611B8" w:rsidRPr="00D6473E" w:rsidRDefault="007611B8" w:rsidP="00D6473E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  <w:lang w:eastAsia="en-GB"/>
        </w:rPr>
      </w:pPr>
      <w:r w:rsidRPr="00D6473E">
        <w:rPr>
          <w:rFonts w:asciiTheme="minorHAnsi" w:hAnsiTheme="minorHAnsi" w:cstheme="minorHAnsi"/>
          <w:szCs w:val="22"/>
          <w:lang w:eastAsia="en-GB"/>
        </w:rPr>
        <w:t>Click</w:t>
      </w:r>
      <w:r w:rsidRPr="00D6473E">
        <w:rPr>
          <w:rFonts w:asciiTheme="minorHAnsi" w:hAnsiTheme="minorHAnsi" w:cstheme="minorHAnsi"/>
          <w:szCs w:val="22"/>
          <w:lang w:eastAsia="en-GB"/>
        </w:rPr>
        <w:t xml:space="preserve"> the </w:t>
      </w:r>
      <w:r w:rsidRPr="00D6473E">
        <w:rPr>
          <w:rFonts w:asciiTheme="minorHAnsi" w:hAnsiTheme="minorHAnsi" w:cstheme="minorHAnsi"/>
          <w:b/>
          <w:bCs/>
          <w:szCs w:val="22"/>
          <w:lang w:eastAsia="en-GB"/>
        </w:rPr>
        <w:t>‘Install’</w:t>
      </w:r>
      <w:r w:rsidRPr="00D6473E">
        <w:rPr>
          <w:rFonts w:asciiTheme="minorHAnsi" w:hAnsiTheme="minorHAnsi" w:cstheme="minorHAnsi"/>
          <w:szCs w:val="22"/>
          <w:lang w:eastAsia="en-GB"/>
        </w:rPr>
        <w:t xml:space="preserve"> button.</w:t>
      </w:r>
    </w:p>
    <w:p w14:paraId="3CF75CBE" w14:textId="77777777" w:rsidR="007611B8" w:rsidRDefault="007611B8" w:rsidP="00AB2A06"/>
    <w:p w14:paraId="3E4187D5" w14:textId="7304D9CE" w:rsidR="00B12AE2" w:rsidRDefault="00B12AE2" w:rsidP="00710CBA">
      <w:pPr>
        <w:ind w:left="360"/>
      </w:pPr>
      <w:r w:rsidRPr="003529BC">
        <w:drawing>
          <wp:inline distT="0" distB="0" distL="0" distR="0" wp14:anchorId="1C24B577" wp14:editId="5965F981">
            <wp:extent cx="2753867" cy="2133177"/>
            <wp:effectExtent l="19050" t="19050" r="27940" b="19685"/>
            <wp:docPr id="996103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31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1720" cy="213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A0437" w14:textId="77777777" w:rsidR="007611B8" w:rsidRDefault="007611B8" w:rsidP="00AB2A06"/>
    <w:p w14:paraId="68EE93CB" w14:textId="23A8B8BA" w:rsidR="00EC2EDB" w:rsidRDefault="00EC2EDB" w:rsidP="00710CBA">
      <w:pPr>
        <w:ind w:left="360"/>
      </w:pPr>
      <w:r w:rsidRPr="007161A2">
        <w:drawing>
          <wp:inline distT="0" distB="0" distL="0" distR="0" wp14:anchorId="1AC37337" wp14:editId="088220A1">
            <wp:extent cx="2787525" cy="2153173"/>
            <wp:effectExtent l="19050" t="19050" r="13335" b="19050"/>
            <wp:docPr id="905394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40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9126" cy="2169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E2AAC" w14:textId="77777777" w:rsidR="00D6473E" w:rsidRDefault="00D6473E" w:rsidP="00D6473E"/>
    <w:p w14:paraId="522E1866" w14:textId="79853157" w:rsidR="007611B8" w:rsidRPr="00D6473E" w:rsidRDefault="007611B8" w:rsidP="00D6473E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  <w:lang w:eastAsia="en-GB"/>
        </w:rPr>
      </w:pPr>
      <w:r w:rsidRPr="00D6473E">
        <w:rPr>
          <w:rFonts w:asciiTheme="minorHAnsi" w:hAnsiTheme="minorHAnsi" w:cstheme="minorHAnsi"/>
          <w:szCs w:val="22"/>
          <w:lang w:eastAsia="en-GB"/>
        </w:rPr>
        <w:t xml:space="preserve">Select the </w:t>
      </w:r>
      <w:r w:rsidRPr="00D6473E">
        <w:rPr>
          <w:rFonts w:asciiTheme="minorHAnsi" w:hAnsiTheme="minorHAnsi" w:cstheme="minorHAnsi"/>
          <w:b/>
          <w:bCs/>
          <w:szCs w:val="22"/>
          <w:lang w:eastAsia="en-GB"/>
        </w:rPr>
        <w:t>‘Finish’</w:t>
      </w:r>
      <w:r w:rsidRPr="00D6473E">
        <w:rPr>
          <w:rFonts w:asciiTheme="minorHAnsi" w:hAnsiTheme="minorHAnsi" w:cstheme="minorHAnsi"/>
          <w:szCs w:val="22"/>
          <w:lang w:eastAsia="en-GB"/>
        </w:rPr>
        <w:t xml:space="preserve"> button.</w:t>
      </w:r>
      <w:r w:rsidRPr="00D6473E">
        <w:rPr>
          <w:rFonts w:asciiTheme="minorHAnsi" w:hAnsiTheme="minorHAnsi" w:cstheme="minorHAnsi"/>
          <w:szCs w:val="22"/>
          <w:lang w:eastAsia="en-GB"/>
        </w:rPr>
        <w:t xml:space="preserve"> Ensure </w:t>
      </w:r>
      <w:r w:rsidR="00CE5153">
        <w:rPr>
          <w:rFonts w:asciiTheme="minorHAnsi" w:hAnsiTheme="minorHAnsi" w:cstheme="minorHAnsi"/>
          <w:b/>
          <w:bCs/>
          <w:szCs w:val="22"/>
          <w:lang w:eastAsia="en-GB"/>
        </w:rPr>
        <w:t>‘</w:t>
      </w:r>
      <w:r w:rsidRPr="00D6473E">
        <w:rPr>
          <w:rFonts w:asciiTheme="minorHAnsi" w:hAnsiTheme="minorHAnsi" w:cstheme="minorHAnsi"/>
          <w:b/>
          <w:bCs/>
          <w:szCs w:val="22"/>
          <w:lang w:eastAsia="en-GB"/>
        </w:rPr>
        <w:t>Run MySQL Configurator</w:t>
      </w:r>
      <w:r w:rsidR="00CE5153">
        <w:rPr>
          <w:rFonts w:asciiTheme="minorHAnsi" w:hAnsiTheme="minorHAnsi" w:cstheme="minorHAnsi"/>
          <w:b/>
          <w:bCs/>
          <w:szCs w:val="22"/>
          <w:lang w:eastAsia="en-GB"/>
        </w:rPr>
        <w:t>’</w:t>
      </w:r>
      <w:r w:rsidRPr="00D6473E">
        <w:rPr>
          <w:rFonts w:asciiTheme="minorHAnsi" w:hAnsiTheme="minorHAnsi" w:cstheme="minorHAnsi"/>
          <w:szCs w:val="22"/>
          <w:lang w:eastAsia="en-GB"/>
        </w:rPr>
        <w:t xml:space="preserve"> is selected.</w:t>
      </w:r>
    </w:p>
    <w:p w14:paraId="4E8151DB" w14:textId="77777777" w:rsidR="007611B8" w:rsidRDefault="007611B8" w:rsidP="00AB2A06"/>
    <w:p w14:paraId="455D450D" w14:textId="262EE8BA" w:rsidR="00AE7B7D" w:rsidRDefault="00AE7B7D" w:rsidP="00710CBA">
      <w:pPr>
        <w:ind w:left="360"/>
      </w:pPr>
      <w:r w:rsidRPr="00032ABF">
        <w:drawing>
          <wp:inline distT="0" distB="0" distL="0" distR="0" wp14:anchorId="70A2FBB6" wp14:editId="04B99028">
            <wp:extent cx="4209679" cy="3280834"/>
            <wp:effectExtent l="19050" t="19050" r="19685" b="15240"/>
            <wp:docPr id="589765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526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5811" cy="3285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50EAB" w14:textId="34227CE1" w:rsidR="00AB2A06" w:rsidRDefault="00AB2A06" w:rsidP="00AB2A06"/>
    <w:p w14:paraId="3F60786F" w14:textId="3CC6001D" w:rsidR="00AB2A06" w:rsidRDefault="00AB2A06" w:rsidP="00AB2A06"/>
    <w:p w14:paraId="72F90AA5" w14:textId="2521983B" w:rsidR="00AB2A06" w:rsidRDefault="00AB2A06" w:rsidP="00AB2A06"/>
    <w:p w14:paraId="6911C50B" w14:textId="75E8077E" w:rsidR="00D62290" w:rsidRDefault="00D62290" w:rsidP="00D62290">
      <w:pPr>
        <w:pStyle w:val="Heading1"/>
      </w:pPr>
      <w:bookmarkStart w:id="3" w:name="_Toc201180625"/>
      <w:r>
        <w:t>CONFIGURE</w:t>
      </w:r>
      <w:r>
        <w:t xml:space="preserve"> </w:t>
      </w:r>
      <w:r>
        <w:t>MySQL</w:t>
      </w:r>
      <w:r>
        <w:t xml:space="preserve"> SERVER</w:t>
      </w:r>
      <w:r>
        <w:t xml:space="preserve"> using </w:t>
      </w:r>
      <w:r w:rsidR="004E3606">
        <w:t>MySQL Configurator</w:t>
      </w:r>
      <w:bookmarkEnd w:id="3"/>
    </w:p>
    <w:p w14:paraId="571A515A" w14:textId="20754D59" w:rsidR="00AB2A06" w:rsidRDefault="00AB2A06" w:rsidP="00AB2A06"/>
    <w:p w14:paraId="4B93B869" w14:textId="7A05D285" w:rsidR="004E3606" w:rsidRPr="004E3606" w:rsidRDefault="004E3606" w:rsidP="00D6473E">
      <w:pPr>
        <w:pStyle w:val="ListParagraph"/>
        <w:numPr>
          <w:ilvl w:val="0"/>
          <w:numId w:val="8"/>
        </w:numPr>
        <w:spacing w:after="160" w:line="278" w:lineRule="auto"/>
      </w:pPr>
      <w:r>
        <w:t xml:space="preserve">Click </w:t>
      </w:r>
      <w:r w:rsidRPr="004E3606">
        <w:rPr>
          <w:b/>
          <w:bCs/>
        </w:rPr>
        <w:t>‘Next’</w:t>
      </w:r>
    </w:p>
    <w:p w14:paraId="1F49B79F" w14:textId="704A2E52" w:rsidR="004E3606" w:rsidRDefault="004E3606" w:rsidP="004E3606">
      <w:pPr>
        <w:pStyle w:val="ListParagraph"/>
        <w:spacing w:after="160" w:line="278" w:lineRule="auto"/>
        <w:ind w:left="360"/>
        <w:rPr>
          <w:b/>
          <w:bCs/>
        </w:rPr>
      </w:pPr>
      <w:r w:rsidRPr="004E3606">
        <w:rPr>
          <w:b/>
          <w:bCs/>
        </w:rPr>
        <w:drawing>
          <wp:inline distT="0" distB="0" distL="0" distR="0" wp14:anchorId="68DFE76A" wp14:editId="6AFB3F22">
            <wp:extent cx="2916820" cy="2280920"/>
            <wp:effectExtent l="19050" t="19050" r="17145" b="24130"/>
            <wp:docPr id="187101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86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808" cy="228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69A3B" w14:textId="77777777" w:rsidR="00F56DC4" w:rsidRPr="004E3606" w:rsidRDefault="00F56DC4" w:rsidP="004E3606">
      <w:pPr>
        <w:pStyle w:val="ListParagraph"/>
        <w:spacing w:after="160" w:line="278" w:lineRule="auto"/>
        <w:ind w:left="360"/>
        <w:rPr>
          <w:b/>
          <w:bCs/>
        </w:rPr>
      </w:pPr>
    </w:p>
    <w:p w14:paraId="27EDB957" w14:textId="2C334224" w:rsidR="004E3606" w:rsidRDefault="0076679B" w:rsidP="00D6473E">
      <w:pPr>
        <w:pStyle w:val="ListParagraph"/>
        <w:numPr>
          <w:ilvl w:val="0"/>
          <w:numId w:val="8"/>
        </w:numPr>
        <w:spacing w:after="160" w:line="278" w:lineRule="auto"/>
      </w:pPr>
      <w:r>
        <w:t>Click ‘</w:t>
      </w:r>
      <w:r w:rsidRPr="00F56DC4">
        <w:rPr>
          <w:b/>
          <w:bCs/>
        </w:rPr>
        <w:t>Next’</w:t>
      </w:r>
      <w:r>
        <w:t xml:space="preserve"> to use default Data Directory</w:t>
      </w:r>
    </w:p>
    <w:p w14:paraId="30018720" w14:textId="5311431B" w:rsidR="0076679B" w:rsidRDefault="0076679B" w:rsidP="0076679B">
      <w:pPr>
        <w:pStyle w:val="ListParagraph"/>
        <w:spacing w:after="160" w:line="278" w:lineRule="auto"/>
        <w:ind w:left="360"/>
      </w:pPr>
      <w:r w:rsidRPr="0076679B">
        <w:drawing>
          <wp:inline distT="0" distB="0" distL="0" distR="0" wp14:anchorId="584843B1" wp14:editId="76156703">
            <wp:extent cx="3191062" cy="2523281"/>
            <wp:effectExtent l="19050" t="19050" r="9525" b="10795"/>
            <wp:docPr id="974516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67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1459" cy="2531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707CF" w14:textId="77777777" w:rsidR="00F56DC4" w:rsidRPr="004E3606" w:rsidRDefault="00F56DC4" w:rsidP="0076679B">
      <w:pPr>
        <w:pStyle w:val="ListParagraph"/>
        <w:spacing w:after="160" w:line="278" w:lineRule="auto"/>
        <w:ind w:left="360"/>
      </w:pPr>
    </w:p>
    <w:p w14:paraId="6CB606CE" w14:textId="238F29F3" w:rsidR="0076679B" w:rsidRDefault="00696C63" w:rsidP="00D6473E">
      <w:pPr>
        <w:pStyle w:val="ListParagraph"/>
        <w:numPr>
          <w:ilvl w:val="0"/>
          <w:numId w:val="8"/>
        </w:numPr>
        <w:spacing w:after="160" w:line="278" w:lineRule="auto"/>
      </w:pPr>
      <w:r>
        <w:t>Click ‘</w:t>
      </w:r>
      <w:r w:rsidRPr="00F56DC4">
        <w:rPr>
          <w:b/>
          <w:bCs/>
        </w:rPr>
        <w:t>Next’</w:t>
      </w:r>
      <w:r>
        <w:t xml:space="preserve"> to use Default setting</w:t>
      </w:r>
    </w:p>
    <w:p w14:paraId="7D9BEE02" w14:textId="70EDA829" w:rsidR="00696C63" w:rsidRPr="0076679B" w:rsidRDefault="00885C0F" w:rsidP="00696C63">
      <w:pPr>
        <w:pStyle w:val="ListParagraph"/>
        <w:spacing w:after="160" w:line="278" w:lineRule="auto"/>
        <w:ind w:left="360"/>
      </w:pPr>
      <w:r w:rsidRPr="00885C0F">
        <w:drawing>
          <wp:inline distT="0" distB="0" distL="0" distR="0" wp14:anchorId="685931AA" wp14:editId="2B8BACC5">
            <wp:extent cx="3286208" cy="2598516"/>
            <wp:effectExtent l="19050" t="19050" r="9525" b="11430"/>
            <wp:docPr id="1508524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430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5326" cy="2605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3E9A9" w14:textId="63D674B5" w:rsidR="007611B8" w:rsidRDefault="007611B8" w:rsidP="00D6473E">
      <w:pPr>
        <w:pStyle w:val="ListParagraph"/>
        <w:numPr>
          <w:ilvl w:val="0"/>
          <w:numId w:val="8"/>
        </w:numPr>
        <w:spacing w:after="160" w:line="278" w:lineRule="auto"/>
      </w:pPr>
      <w:r w:rsidRPr="00D6473E">
        <w:rPr>
          <w:color w:val="C00000"/>
        </w:rPr>
        <w:t xml:space="preserve">When prompted to enter root password, we recommend you enter </w:t>
      </w:r>
      <w:r w:rsidRPr="00D6473E">
        <w:rPr>
          <w:color w:val="C00000"/>
          <w:highlight w:val="yellow"/>
        </w:rPr>
        <w:t>RP738964$</w:t>
      </w:r>
      <w:r w:rsidRPr="00D6473E">
        <w:rPr>
          <w:color w:val="C00000"/>
        </w:rPr>
        <w:t xml:space="preserve"> so that if you forget you can refer to this document for the password. </w:t>
      </w:r>
      <w:r w:rsidRPr="00D6473E">
        <w:t xml:space="preserve"> If you enter your own password, you MUST remember it otherwise you will need to uninstall and reinstall MySQL Server. </w:t>
      </w:r>
    </w:p>
    <w:p w14:paraId="7E5A0F6E" w14:textId="03D81F3E" w:rsidR="0023456D" w:rsidRPr="00D6473E" w:rsidRDefault="001F568F" w:rsidP="0023456D">
      <w:pPr>
        <w:pStyle w:val="ListParagraph"/>
        <w:spacing w:after="160" w:line="278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69BDAB" wp14:editId="3A19692E">
                <wp:simplePos x="0" y="0"/>
                <wp:positionH relativeFrom="column">
                  <wp:posOffset>3980244</wp:posOffset>
                </wp:positionH>
                <wp:positionV relativeFrom="paragraph">
                  <wp:posOffset>489223</wp:posOffset>
                </wp:positionV>
                <wp:extent cx="1204595" cy="527050"/>
                <wp:effectExtent l="0" t="0" r="1905" b="6350"/>
                <wp:wrapNone/>
                <wp:docPr id="117713550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595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564FC5" w14:textId="77777777" w:rsidR="00723D07" w:rsidRPr="002B1A7D" w:rsidRDefault="00723D07" w:rsidP="00723D07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Enter </w:t>
                            </w:r>
                            <w:r w:rsidRPr="00D6473E">
                              <w:rPr>
                                <w:b/>
                                <w:bCs/>
                                <w:color w:val="C00000"/>
                                <w:highlight w:val="yellow"/>
                                <w:lang w:val="en-US"/>
                              </w:rPr>
                              <w:t>RP738964$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9BDAB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313.4pt;margin-top:38.5pt;width:94.85pt;height:41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" fillcolor="white [3201]" stroked="f" strokeweight=".5pt">
                <v:textbox>
                  <w:txbxContent>
                    <w:p w14:paraId="60564FC5" w14:textId="77777777" w:rsidR="00723D07" w:rsidRPr="002B1A7D" w:rsidRDefault="00723D07" w:rsidP="00723D07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Enter </w:t>
                      </w:r>
                      <w:r w:rsidRPr="00D6473E">
                        <w:rPr>
                          <w:b/>
                          <w:bCs/>
                          <w:color w:val="C00000"/>
                          <w:highlight w:val="yellow"/>
                          <w:lang w:val="en-US"/>
                        </w:rPr>
                        <w:t>RP738964$</w:t>
                      </w:r>
                    </w:p>
                  </w:txbxContent>
                </v:textbox>
              </v:shape>
            </w:pict>
          </mc:Fallback>
        </mc:AlternateContent>
      </w:r>
      <w:r w:rsidRPr="001F568F">
        <w:drawing>
          <wp:inline distT="0" distB="0" distL="0" distR="0" wp14:anchorId="5669CE59" wp14:editId="3B6A2D25">
            <wp:extent cx="3805091" cy="2795286"/>
            <wp:effectExtent l="0" t="0" r="5080" b="5080"/>
            <wp:docPr id="42657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349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189" cy="27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E405" w14:textId="4018E0F3" w:rsidR="00445FF1" w:rsidRDefault="000607F5" w:rsidP="00445FF1">
      <w:pPr>
        <w:ind w:left="360"/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 xml:space="preserve">The following </w:t>
      </w:r>
      <w:r w:rsidR="00CD2E49">
        <w:rPr>
          <w:rFonts w:asciiTheme="minorHAnsi" w:hAnsiTheme="minorHAnsi" w:cstheme="minorHAnsi"/>
          <w:szCs w:val="22"/>
          <w:lang w:eastAsia="en-GB"/>
        </w:rPr>
        <w:t xml:space="preserve">screens in Table A </w:t>
      </w:r>
      <w:r w:rsidR="00FD1C5E">
        <w:rPr>
          <w:rFonts w:asciiTheme="minorHAnsi" w:hAnsiTheme="minorHAnsi" w:cstheme="minorHAnsi"/>
          <w:szCs w:val="22"/>
          <w:lang w:eastAsia="en-GB"/>
        </w:rPr>
        <w:t>are</w:t>
      </w:r>
      <w:r>
        <w:rPr>
          <w:rFonts w:asciiTheme="minorHAnsi" w:hAnsiTheme="minorHAnsi" w:cstheme="minorHAnsi"/>
          <w:szCs w:val="22"/>
          <w:lang w:eastAsia="en-GB"/>
        </w:rPr>
        <w:t xml:space="preserve"> for those with </w:t>
      </w:r>
      <w:r w:rsidRPr="00445FF1">
        <w:rPr>
          <w:rFonts w:asciiTheme="minorHAnsi" w:hAnsiTheme="minorHAnsi" w:cstheme="minorHAnsi"/>
          <w:b/>
          <w:bCs/>
          <w:szCs w:val="22"/>
          <w:lang w:eastAsia="en-GB"/>
        </w:rPr>
        <w:t>existing MySQL Server</w:t>
      </w:r>
      <w:r>
        <w:rPr>
          <w:rFonts w:asciiTheme="minorHAnsi" w:hAnsiTheme="minorHAnsi" w:cstheme="minorHAnsi"/>
          <w:szCs w:val="22"/>
          <w:lang w:eastAsia="en-GB"/>
        </w:rPr>
        <w:t xml:space="preserve"> installed. </w:t>
      </w:r>
    </w:p>
    <w:p w14:paraId="19055A5E" w14:textId="3A506CAC" w:rsidR="000607F5" w:rsidRDefault="000607F5" w:rsidP="00445FF1">
      <w:pPr>
        <w:ind w:left="360"/>
        <w:rPr>
          <w:rFonts w:asciiTheme="minorHAnsi" w:hAnsiTheme="minorHAnsi" w:cstheme="minorHAnsi"/>
          <w:szCs w:val="22"/>
          <w:lang w:eastAsia="en-GB"/>
        </w:rPr>
      </w:pPr>
    </w:p>
    <w:p w14:paraId="1E1EF741" w14:textId="17C063B0" w:rsidR="00CD2E49" w:rsidRPr="00CD2E49" w:rsidRDefault="00CD2E49" w:rsidP="00445FF1">
      <w:pPr>
        <w:ind w:left="360"/>
        <w:rPr>
          <w:rFonts w:asciiTheme="minorHAnsi" w:hAnsiTheme="minorHAnsi" w:cstheme="minorHAnsi"/>
          <w:b/>
          <w:bCs/>
          <w:szCs w:val="22"/>
          <w:lang w:eastAsia="en-GB"/>
        </w:rPr>
      </w:pPr>
      <w:r w:rsidRPr="00CD2E49">
        <w:rPr>
          <w:rFonts w:asciiTheme="minorHAnsi" w:hAnsiTheme="minorHAnsi" w:cstheme="minorHAnsi"/>
          <w:b/>
          <w:bCs/>
          <w:szCs w:val="22"/>
          <w:lang w:eastAsia="en-GB"/>
        </w:rPr>
        <w:t>Table A</w:t>
      </w:r>
      <w:r>
        <w:rPr>
          <w:rFonts w:asciiTheme="minorHAnsi" w:hAnsiTheme="minorHAnsi" w:cstheme="minorHAnsi"/>
          <w:b/>
          <w:bCs/>
          <w:szCs w:val="22"/>
          <w:lang w:eastAsia="en-GB"/>
        </w:rPr>
        <w:t>: Upgrading</w:t>
      </w:r>
      <w:r w:rsidR="002416CA">
        <w:rPr>
          <w:rFonts w:asciiTheme="minorHAnsi" w:hAnsiTheme="minorHAnsi" w:cstheme="minorHAnsi"/>
          <w:b/>
          <w:bCs/>
          <w:szCs w:val="22"/>
          <w:lang w:eastAsia="en-GB"/>
        </w:rPr>
        <w:t xml:space="preserve"> MySQL server</w:t>
      </w:r>
      <w:r>
        <w:rPr>
          <w:rFonts w:asciiTheme="minorHAnsi" w:hAnsiTheme="minorHAnsi" w:cstheme="minorHAnsi"/>
          <w:b/>
          <w:bCs/>
          <w:szCs w:val="22"/>
          <w:lang w:eastAsia="en-GB"/>
        </w:rPr>
        <w:t>.</w:t>
      </w:r>
    </w:p>
    <w:tbl>
      <w:tblPr>
        <w:tblStyle w:val="TableGrid"/>
        <w:tblW w:w="10304" w:type="dxa"/>
        <w:tblInd w:w="360" w:type="dxa"/>
        <w:tblLook w:val="04A0" w:firstRow="1" w:lastRow="0" w:firstColumn="1" w:lastColumn="0" w:noHBand="0" w:noVBand="1"/>
      </w:tblPr>
      <w:tblGrid>
        <w:gridCol w:w="5466"/>
        <w:gridCol w:w="4838"/>
      </w:tblGrid>
      <w:tr w:rsidR="000D6012" w14:paraId="5F5AEA82" w14:textId="77777777" w:rsidTr="000D6012">
        <w:trPr>
          <w:trHeight w:val="4538"/>
        </w:trPr>
        <w:tc>
          <w:tcPr>
            <w:tcW w:w="5434" w:type="dxa"/>
          </w:tcPr>
          <w:p w14:paraId="4DBF0873" w14:textId="77777777" w:rsidR="00FD1C5E" w:rsidRDefault="00FD1C5E" w:rsidP="00FD1C5E">
            <w:pPr>
              <w:rPr>
                <w:rFonts w:asciiTheme="minorHAnsi" w:hAnsiTheme="minorHAnsi" w:cstheme="minorHAnsi"/>
                <w:b/>
                <w:bCs/>
                <w:szCs w:val="22"/>
                <w:lang w:eastAsia="en-GB"/>
              </w:rPr>
            </w:pPr>
            <w:r>
              <w:rPr>
                <w:rFonts w:asciiTheme="minorHAnsi" w:hAnsiTheme="minorHAnsi" w:cstheme="minorHAnsi"/>
                <w:szCs w:val="22"/>
                <w:lang w:eastAsia="en-GB"/>
              </w:rPr>
              <w:t>Choose ‘</w:t>
            </w:r>
            <w:r w:rsidRPr="00445FF1">
              <w:rPr>
                <w:rFonts w:asciiTheme="minorHAnsi" w:hAnsiTheme="minorHAnsi" w:cstheme="minorHAnsi"/>
                <w:b/>
                <w:bCs/>
                <w:szCs w:val="22"/>
                <w:lang w:eastAsia="en-GB"/>
              </w:rPr>
              <w:t>Perform an in-place upgrade of the existing.</w:t>
            </w:r>
            <w:r>
              <w:rPr>
                <w:rFonts w:asciiTheme="minorHAnsi" w:hAnsiTheme="minorHAnsi" w:cstheme="minorHAnsi"/>
                <w:b/>
                <w:bCs/>
                <w:szCs w:val="22"/>
                <w:lang w:eastAsia="en-GB"/>
              </w:rPr>
              <w:t>’</w:t>
            </w:r>
          </w:p>
          <w:p w14:paraId="68AAC739" w14:textId="5BA2A76E" w:rsidR="003F6CE2" w:rsidRDefault="00FD1C5E" w:rsidP="00FD1C5E">
            <w:pPr>
              <w:tabs>
                <w:tab w:val="left" w:pos="6981"/>
              </w:tabs>
              <w:rPr>
                <w:rFonts w:asciiTheme="minorHAnsi" w:hAnsiTheme="minorHAnsi" w:cstheme="minorHAnsi"/>
                <w:szCs w:val="22"/>
                <w:lang w:eastAsia="en-GB"/>
              </w:rPr>
            </w:pPr>
            <w:r>
              <w:rPr>
                <w:rFonts w:asciiTheme="minorHAnsi" w:hAnsiTheme="minorHAnsi" w:cstheme="minorHAnsi"/>
                <w:szCs w:val="22"/>
                <w:lang w:eastAsia="en-GB"/>
              </w:rPr>
              <w:t>The previous run password is ‘</w:t>
            </w:r>
            <w:r w:rsidRPr="00AF4173">
              <w:rPr>
                <w:rFonts w:asciiTheme="minorHAnsi" w:hAnsiTheme="minorHAnsi" w:cstheme="minorHAnsi"/>
                <w:color w:val="101010"/>
                <w:szCs w:val="22"/>
                <w:highlight w:val="yellow"/>
              </w:rPr>
              <w:t>Republic_C207</w:t>
            </w:r>
            <w:r>
              <w:rPr>
                <w:rFonts w:asciiTheme="minorHAnsi" w:hAnsiTheme="minorHAnsi" w:cstheme="minorHAnsi"/>
                <w:color w:val="101010"/>
                <w:szCs w:val="22"/>
              </w:rPr>
              <w:t xml:space="preserve">’. </w:t>
            </w:r>
            <w:r>
              <w:rPr>
                <w:rFonts w:asciiTheme="minorHAnsi" w:hAnsiTheme="minorHAnsi" w:cstheme="minorHAnsi"/>
                <w:color w:val="101010"/>
                <w:szCs w:val="22"/>
              </w:rPr>
              <w:br/>
            </w:r>
            <w:r>
              <w:rPr>
                <w:rFonts w:asciiTheme="minorHAnsi" w:hAnsiTheme="minorHAnsi" w:cstheme="minorHAnsi"/>
                <w:color w:val="101010"/>
                <w:szCs w:val="22"/>
              </w:rPr>
              <w:t>Click Connect.</w:t>
            </w:r>
            <w:r w:rsidR="003F6CE2" w:rsidRPr="000E3F77">
              <w:rPr>
                <w:rFonts w:asciiTheme="minorHAnsi" w:hAnsiTheme="minorHAnsi" w:cstheme="minorHAnsi"/>
                <w:szCs w:val="22"/>
                <w:lang w:eastAsia="en-GB"/>
              </w:rPr>
              <w:drawing>
                <wp:inline distT="0" distB="0" distL="0" distR="0" wp14:anchorId="55D3AA1E" wp14:editId="59391541">
                  <wp:extent cx="3290720" cy="2578100"/>
                  <wp:effectExtent l="19050" t="19050" r="24130" b="12700"/>
                  <wp:docPr id="967200663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00663" name="Picture 1" descr="A screenshot of a computer&#10;&#10;AI-generated content may be incorrec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879" cy="26111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0" w:type="dxa"/>
          </w:tcPr>
          <w:p w14:paraId="72D2EEBA" w14:textId="6FA0B364" w:rsidR="00FD1C5E" w:rsidRDefault="00FD1C5E" w:rsidP="00445FF1">
            <w:pPr>
              <w:tabs>
                <w:tab w:val="left" w:pos="6981"/>
              </w:tabs>
              <w:rPr>
                <w:rFonts w:asciiTheme="minorHAnsi" w:hAnsiTheme="minorHAnsi" w:cstheme="minorHAnsi"/>
                <w:szCs w:val="22"/>
                <w:lang w:eastAsia="en-GB"/>
              </w:rPr>
            </w:pPr>
            <w:r>
              <w:rPr>
                <w:rFonts w:asciiTheme="minorHAnsi" w:hAnsiTheme="minorHAnsi" w:cstheme="minorHAnsi"/>
                <w:szCs w:val="22"/>
                <w:lang w:eastAsia="en-GB"/>
              </w:rPr>
              <w:t xml:space="preserve">Click </w:t>
            </w:r>
            <w:r w:rsidRPr="00FD1C5E">
              <w:rPr>
                <w:rFonts w:asciiTheme="minorHAnsi" w:hAnsiTheme="minorHAnsi" w:cstheme="minorHAnsi"/>
                <w:b/>
                <w:bCs/>
                <w:szCs w:val="22"/>
                <w:lang w:eastAsia="en-GB"/>
              </w:rPr>
              <w:t>‘Next’</w:t>
            </w:r>
            <w:r>
              <w:rPr>
                <w:rFonts w:asciiTheme="minorHAnsi" w:hAnsiTheme="minorHAnsi" w:cstheme="minorHAnsi"/>
                <w:szCs w:val="22"/>
                <w:lang w:eastAsia="en-GB"/>
              </w:rPr>
              <w:t xml:space="preserve"> to Backup Data</w:t>
            </w:r>
          </w:p>
          <w:p w14:paraId="1321EA8B" w14:textId="77777777" w:rsidR="00FD1C5E" w:rsidRDefault="00FD1C5E" w:rsidP="00445FF1">
            <w:pPr>
              <w:tabs>
                <w:tab w:val="left" w:pos="6981"/>
              </w:tabs>
              <w:rPr>
                <w:rFonts w:asciiTheme="minorHAnsi" w:hAnsiTheme="minorHAnsi" w:cstheme="minorHAnsi"/>
                <w:szCs w:val="22"/>
                <w:lang w:eastAsia="en-GB"/>
              </w:rPr>
            </w:pPr>
          </w:p>
          <w:p w14:paraId="700D60E9" w14:textId="77777777" w:rsidR="00FD1C5E" w:rsidRDefault="00FD1C5E" w:rsidP="00445FF1">
            <w:pPr>
              <w:tabs>
                <w:tab w:val="left" w:pos="6981"/>
              </w:tabs>
              <w:rPr>
                <w:rFonts w:asciiTheme="minorHAnsi" w:hAnsiTheme="minorHAnsi" w:cstheme="minorHAnsi"/>
                <w:szCs w:val="22"/>
                <w:lang w:eastAsia="en-GB"/>
              </w:rPr>
            </w:pPr>
          </w:p>
          <w:p w14:paraId="7AA9CE43" w14:textId="09FE10B0" w:rsidR="003F6CE2" w:rsidRDefault="003F6CE2" w:rsidP="00445FF1">
            <w:pPr>
              <w:tabs>
                <w:tab w:val="left" w:pos="6981"/>
              </w:tabs>
              <w:rPr>
                <w:rFonts w:asciiTheme="minorHAnsi" w:hAnsiTheme="minorHAnsi" w:cstheme="minorHAnsi"/>
                <w:szCs w:val="22"/>
                <w:lang w:eastAsia="en-GB"/>
              </w:rPr>
            </w:pPr>
            <w:r w:rsidRPr="008B5119">
              <w:rPr>
                <w:rFonts w:asciiTheme="minorHAnsi" w:hAnsiTheme="minorHAnsi" w:cstheme="minorHAnsi"/>
                <w:szCs w:val="22"/>
                <w:lang w:eastAsia="en-GB"/>
              </w:rPr>
              <w:drawing>
                <wp:inline distT="0" distB="0" distL="0" distR="0" wp14:anchorId="4E9C601C" wp14:editId="011FE4FF">
                  <wp:extent cx="2766756" cy="2139950"/>
                  <wp:effectExtent l="19050" t="19050" r="14605" b="12700"/>
                  <wp:docPr id="26089546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95461" name="Picture 1" descr="A screenshot of a computer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139" cy="21665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D13CF" w14:textId="0A80DF5E" w:rsidR="000E3F77" w:rsidRDefault="003D6B59" w:rsidP="00445FF1">
      <w:pPr>
        <w:tabs>
          <w:tab w:val="left" w:pos="6981"/>
        </w:tabs>
        <w:ind w:left="360"/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ab/>
      </w:r>
    </w:p>
    <w:p w14:paraId="6B0E2BBA" w14:textId="19B06B98" w:rsidR="008B5119" w:rsidRDefault="008B5119" w:rsidP="000E3F77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 xml:space="preserve"> </w:t>
      </w:r>
    </w:p>
    <w:p w14:paraId="568C1973" w14:textId="77777777" w:rsidR="00892A95" w:rsidRDefault="00892A95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br w:type="page"/>
      </w:r>
    </w:p>
    <w:p w14:paraId="1584BFB1" w14:textId="195299A2" w:rsidR="004A2DE9" w:rsidRDefault="00892A95" w:rsidP="000E3F77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 xml:space="preserve">13.  </w:t>
      </w:r>
      <w:r w:rsidR="004D4F1E">
        <w:rPr>
          <w:rFonts w:asciiTheme="minorHAnsi" w:hAnsiTheme="minorHAnsi" w:cstheme="minorHAnsi"/>
          <w:szCs w:val="22"/>
          <w:lang w:eastAsia="en-GB"/>
        </w:rPr>
        <w:t>Click ‘</w:t>
      </w:r>
      <w:r w:rsidR="004D4F1E" w:rsidRPr="00774B0E">
        <w:rPr>
          <w:rFonts w:asciiTheme="minorHAnsi" w:hAnsiTheme="minorHAnsi" w:cstheme="minorHAnsi"/>
          <w:b/>
          <w:bCs/>
          <w:szCs w:val="22"/>
          <w:lang w:eastAsia="en-GB"/>
        </w:rPr>
        <w:t>Next’</w:t>
      </w:r>
      <w:r w:rsidR="004A2DE9">
        <w:rPr>
          <w:rFonts w:asciiTheme="minorHAnsi" w:hAnsiTheme="minorHAnsi" w:cstheme="minorHAnsi"/>
          <w:szCs w:val="22"/>
          <w:lang w:eastAsia="en-GB"/>
        </w:rPr>
        <w:t xml:space="preserve"> </w:t>
      </w:r>
    </w:p>
    <w:p w14:paraId="661116B0" w14:textId="77777777" w:rsidR="00774B0E" w:rsidRDefault="004A2DE9" w:rsidP="000E3F77">
      <w:pPr>
        <w:rPr>
          <w:rFonts w:asciiTheme="minorHAnsi" w:hAnsiTheme="minorHAnsi" w:cstheme="minorHAnsi"/>
          <w:szCs w:val="22"/>
          <w:lang w:eastAsia="en-GB"/>
        </w:rPr>
      </w:pPr>
      <w:r w:rsidRPr="004A2DE9">
        <w:rPr>
          <w:rFonts w:asciiTheme="minorHAnsi" w:hAnsiTheme="minorHAnsi" w:cstheme="minorHAnsi"/>
          <w:szCs w:val="22"/>
          <w:lang w:eastAsia="en-GB"/>
        </w:rPr>
        <w:drawing>
          <wp:inline distT="0" distB="0" distL="0" distR="0" wp14:anchorId="168FDF2F" wp14:editId="08E02424">
            <wp:extent cx="4418644" cy="3486150"/>
            <wp:effectExtent l="0" t="0" r="1270" b="0"/>
            <wp:docPr id="499541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413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9266" cy="3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95A6" w14:textId="77777777" w:rsidR="00774B0E" w:rsidRDefault="00774B0E" w:rsidP="000E3F77">
      <w:pPr>
        <w:rPr>
          <w:rFonts w:asciiTheme="minorHAnsi" w:hAnsiTheme="minorHAnsi" w:cstheme="minorHAnsi"/>
          <w:szCs w:val="22"/>
          <w:lang w:eastAsia="en-GB"/>
        </w:rPr>
      </w:pPr>
    </w:p>
    <w:p w14:paraId="4EC70EE7" w14:textId="04A13C02" w:rsidR="00774B0E" w:rsidRDefault="00774B0E" w:rsidP="000E3F77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 xml:space="preserve">14. For new setup, you will be prompted the following. </w:t>
      </w:r>
      <w:r w:rsidR="008338D1">
        <w:rPr>
          <w:rFonts w:asciiTheme="minorHAnsi" w:hAnsiTheme="minorHAnsi" w:cstheme="minorHAnsi"/>
          <w:szCs w:val="22"/>
          <w:lang w:eastAsia="en-GB"/>
        </w:rPr>
        <w:t xml:space="preserve">Click </w:t>
      </w:r>
      <w:r w:rsidR="008338D1" w:rsidRPr="003D34A5">
        <w:rPr>
          <w:rFonts w:asciiTheme="minorHAnsi" w:hAnsiTheme="minorHAnsi" w:cstheme="minorHAnsi"/>
          <w:b/>
          <w:bCs/>
          <w:szCs w:val="22"/>
          <w:lang w:eastAsia="en-GB"/>
        </w:rPr>
        <w:t>‘Next’</w:t>
      </w:r>
      <w:r w:rsidR="00F820B8" w:rsidRPr="003D34A5">
        <w:rPr>
          <w:rFonts w:asciiTheme="minorHAnsi" w:hAnsiTheme="minorHAnsi" w:cstheme="minorHAnsi"/>
          <w:b/>
          <w:bCs/>
          <w:szCs w:val="22"/>
          <w:lang w:eastAsia="en-GB"/>
        </w:rPr>
        <w:t>.</w:t>
      </w:r>
      <w:r w:rsidR="00F820B8">
        <w:rPr>
          <w:rFonts w:asciiTheme="minorHAnsi" w:hAnsiTheme="minorHAnsi" w:cstheme="minorHAnsi"/>
          <w:szCs w:val="22"/>
          <w:lang w:eastAsia="en-GB"/>
        </w:rPr>
        <w:t xml:space="preserve"> You don’t need sample database.</w:t>
      </w:r>
    </w:p>
    <w:p w14:paraId="2DB3A447" w14:textId="77777777" w:rsidR="003D34A5" w:rsidRDefault="008338D1" w:rsidP="000E3F77">
      <w:pPr>
        <w:rPr>
          <w:rFonts w:asciiTheme="minorHAnsi" w:hAnsiTheme="minorHAnsi" w:cstheme="minorHAnsi"/>
          <w:szCs w:val="22"/>
          <w:lang w:eastAsia="en-GB"/>
        </w:rPr>
      </w:pPr>
      <w:r w:rsidRPr="008338D1">
        <w:rPr>
          <w:rFonts w:asciiTheme="minorHAnsi" w:hAnsiTheme="minorHAnsi" w:cstheme="minorHAnsi"/>
          <w:szCs w:val="22"/>
          <w:lang w:eastAsia="en-GB"/>
        </w:rPr>
        <w:drawing>
          <wp:inline distT="0" distB="0" distL="0" distR="0" wp14:anchorId="73FB2FF8" wp14:editId="22C2E167">
            <wp:extent cx="4404377" cy="3467100"/>
            <wp:effectExtent l="0" t="0" r="0" b="0"/>
            <wp:docPr id="1947672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249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1641" cy="34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6BCE" w14:textId="294DEC1C" w:rsidR="00B109CB" w:rsidRDefault="00B109CB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br w:type="page"/>
      </w:r>
    </w:p>
    <w:p w14:paraId="2D67B0C9" w14:textId="77777777" w:rsidR="003D34A5" w:rsidRDefault="003D34A5" w:rsidP="000E3F77">
      <w:pPr>
        <w:rPr>
          <w:rFonts w:asciiTheme="minorHAnsi" w:hAnsiTheme="minorHAnsi" w:cstheme="minorHAnsi"/>
          <w:szCs w:val="22"/>
          <w:lang w:eastAsia="en-GB"/>
        </w:rPr>
      </w:pPr>
    </w:p>
    <w:p w14:paraId="64CB380B" w14:textId="77777777" w:rsidR="00B109CB" w:rsidRDefault="003D34A5" w:rsidP="000E3F77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 xml:space="preserve">15. </w:t>
      </w:r>
      <w:r w:rsidR="00B109CB">
        <w:rPr>
          <w:rFonts w:asciiTheme="minorHAnsi" w:hAnsiTheme="minorHAnsi" w:cstheme="minorHAnsi"/>
          <w:szCs w:val="22"/>
          <w:lang w:eastAsia="en-GB"/>
        </w:rPr>
        <w:t>Click ‘</w:t>
      </w:r>
      <w:r w:rsidR="00B109CB" w:rsidRPr="00F56DC4">
        <w:rPr>
          <w:rFonts w:asciiTheme="minorHAnsi" w:hAnsiTheme="minorHAnsi" w:cstheme="minorHAnsi"/>
          <w:b/>
          <w:bCs/>
          <w:szCs w:val="22"/>
          <w:lang w:eastAsia="en-GB"/>
        </w:rPr>
        <w:t>Execute’</w:t>
      </w:r>
    </w:p>
    <w:p w14:paraId="33374F48" w14:textId="77777777" w:rsidR="00E01359" w:rsidRDefault="00B109CB" w:rsidP="000E3F77">
      <w:pPr>
        <w:rPr>
          <w:rFonts w:asciiTheme="minorHAnsi" w:hAnsiTheme="minorHAnsi" w:cstheme="minorHAnsi"/>
          <w:szCs w:val="22"/>
          <w:lang w:eastAsia="en-GB"/>
        </w:rPr>
      </w:pPr>
      <w:r w:rsidRPr="00B109CB">
        <w:rPr>
          <w:rFonts w:asciiTheme="minorHAnsi" w:hAnsiTheme="minorHAnsi" w:cstheme="minorHAnsi"/>
          <w:szCs w:val="22"/>
          <w:lang w:eastAsia="en-GB"/>
        </w:rPr>
        <w:drawing>
          <wp:inline distT="0" distB="0" distL="0" distR="0" wp14:anchorId="7EB69A3E" wp14:editId="7A0B1EC7">
            <wp:extent cx="4648691" cy="3644900"/>
            <wp:effectExtent l="19050" t="19050" r="19050" b="12700"/>
            <wp:docPr id="1838697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763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1024" cy="3654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578D0" w14:textId="77777777" w:rsidR="00E01359" w:rsidRDefault="00E01359" w:rsidP="000E3F77">
      <w:pPr>
        <w:rPr>
          <w:rFonts w:asciiTheme="minorHAnsi" w:hAnsiTheme="minorHAnsi" w:cstheme="minorHAnsi"/>
          <w:szCs w:val="22"/>
          <w:lang w:eastAsia="en-GB"/>
        </w:rPr>
      </w:pPr>
    </w:p>
    <w:p w14:paraId="4AB14574" w14:textId="77777777" w:rsidR="00E01359" w:rsidRDefault="00E01359" w:rsidP="00E01359">
      <w:pPr>
        <w:rPr>
          <w:rFonts w:asciiTheme="minorHAnsi" w:hAnsiTheme="minorHAnsi" w:cstheme="minorHAnsi"/>
          <w:szCs w:val="22"/>
          <w:lang w:eastAsia="en-GB"/>
        </w:rPr>
      </w:pPr>
    </w:p>
    <w:p w14:paraId="0DC25AFF" w14:textId="710CCB21" w:rsidR="00E01359" w:rsidRDefault="00E01359" w:rsidP="00E01359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>15. Click ‘</w:t>
      </w:r>
      <w:r>
        <w:rPr>
          <w:rFonts w:asciiTheme="minorHAnsi" w:hAnsiTheme="minorHAnsi" w:cstheme="minorHAnsi"/>
          <w:szCs w:val="22"/>
          <w:lang w:eastAsia="en-GB"/>
        </w:rPr>
        <w:t>Next’</w:t>
      </w:r>
    </w:p>
    <w:p w14:paraId="0B9CEFC3" w14:textId="77777777" w:rsidR="00E01359" w:rsidRDefault="00E01359" w:rsidP="000E3F77">
      <w:pPr>
        <w:rPr>
          <w:rFonts w:asciiTheme="minorHAnsi" w:hAnsiTheme="minorHAnsi" w:cstheme="minorHAnsi"/>
          <w:szCs w:val="22"/>
          <w:lang w:eastAsia="en-GB"/>
        </w:rPr>
      </w:pPr>
    </w:p>
    <w:p w14:paraId="6281C67A" w14:textId="2403836C" w:rsidR="008B5119" w:rsidRDefault="00E01359" w:rsidP="000E3F77">
      <w:pPr>
        <w:rPr>
          <w:rFonts w:asciiTheme="minorHAnsi" w:hAnsiTheme="minorHAnsi" w:cstheme="minorHAnsi"/>
          <w:szCs w:val="22"/>
          <w:lang w:eastAsia="en-GB"/>
        </w:rPr>
      </w:pPr>
      <w:r w:rsidRPr="00E01359">
        <w:rPr>
          <w:rFonts w:asciiTheme="minorHAnsi" w:hAnsiTheme="minorHAnsi" w:cstheme="minorHAnsi"/>
          <w:szCs w:val="22"/>
          <w:lang w:eastAsia="en-GB"/>
        </w:rPr>
        <w:drawing>
          <wp:inline distT="0" distB="0" distL="0" distR="0" wp14:anchorId="35D58F97" wp14:editId="192CBEFE">
            <wp:extent cx="5245100" cy="4131643"/>
            <wp:effectExtent l="0" t="0" r="0" b="2540"/>
            <wp:docPr id="663999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9910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9798" cy="413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299">
        <w:rPr>
          <w:rFonts w:asciiTheme="minorHAnsi" w:hAnsiTheme="minorHAnsi" w:cstheme="minorHAnsi"/>
          <w:szCs w:val="22"/>
          <w:lang w:eastAsia="en-GB"/>
        </w:rPr>
        <w:br w:type="page"/>
      </w:r>
    </w:p>
    <w:p w14:paraId="7C534031" w14:textId="2F3FE9D4" w:rsidR="008B5119" w:rsidRPr="000E3F77" w:rsidRDefault="008B5119" w:rsidP="000E3F77">
      <w:pPr>
        <w:rPr>
          <w:rFonts w:asciiTheme="minorHAnsi" w:hAnsiTheme="minorHAnsi" w:cstheme="minorHAnsi"/>
          <w:szCs w:val="22"/>
          <w:lang w:eastAsia="en-GB"/>
        </w:rPr>
      </w:pPr>
    </w:p>
    <w:p w14:paraId="23B4E2D8" w14:textId="64DD3BCA" w:rsidR="00466BD0" w:rsidRPr="00AF4173" w:rsidRDefault="00466BD0" w:rsidP="00466BD0">
      <w:pPr>
        <w:pStyle w:val="ListParagraph"/>
        <w:ind w:left="360"/>
        <w:rPr>
          <w:rFonts w:asciiTheme="minorHAnsi" w:hAnsiTheme="minorHAnsi" w:cstheme="minorHAnsi"/>
          <w:szCs w:val="22"/>
          <w:lang w:eastAsia="en-GB"/>
        </w:rPr>
      </w:pPr>
    </w:p>
    <w:p w14:paraId="77214384" w14:textId="4F90D795" w:rsidR="00466BD0" w:rsidRDefault="00552CC0" w:rsidP="00B43299">
      <w:pPr>
        <w:pStyle w:val="ListParagraph"/>
        <w:ind w:left="0"/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t>16. Click</w:t>
      </w:r>
      <w:r w:rsidRPr="00B152F4">
        <w:rPr>
          <w:rFonts w:asciiTheme="minorHAnsi" w:hAnsiTheme="minorHAnsi" w:cstheme="minorHAnsi"/>
          <w:b/>
          <w:bCs/>
          <w:szCs w:val="22"/>
          <w:lang w:eastAsia="en-GB"/>
        </w:rPr>
        <w:t xml:space="preserve"> 'Finish’</w:t>
      </w:r>
    </w:p>
    <w:p w14:paraId="02E123D3" w14:textId="11E4B949" w:rsidR="00552CC0" w:rsidRDefault="00B152F4" w:rsidP="00B43299">
      <w:pPr>
        <w:pStyle w:val="ListParagraph"/>
        <w:ind w:left="0"/>
        <w:rPr>
          <w:rFonts w:asciiTheme="minorHAnsi" w:hAnsiTheme="minorHAnsi" w:cstheme="minorHAnsi"/>
          <w:szCs w:val="22"/>
          <w:lang w:eastAsia="en-GB"/>
        </w:rPr>
      </w:pPr>
      <w:r w:rsidRPr="00B152F4">
        <w:rPr>
          <w:rFonts w:asciiTheme="minorHAnsi" w:hAnsiTheme="minorHAnsi" w:cstheme="minorHAnsi"/>
          <w:szCs w:val="22"/>
          <w:lang w:eastAsia="en-GB"/>
        </w:rPr>
        <w:drawing>
          <wp:inline distT="0" distB="0" distL="0" distR="0" wp14:anchorId="0EA4E74F" wp14:editId="59EDAD3B">
            <wp:extent cx="4473903" cy="3548380"/>
            <wp:effectExtent l="0" t="0" r="3175" b="0"/>
            <wp:docPr id="689896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622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6585" cy="355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3624" w14:textId="77777777" w:rsidR="00B43299" w:rsidRPr="00AF4173" w:rsidRDefault="00B43299" w:rsidP="00B43299">
      <w:pPr>
        <w:pStyle w:val="ListParagraph"/>
        <w:ind w:left="0"/>
        <w:rPr>
          <w:rFonts w:asciiTheme="minorHAnsi" w:hAnsiTheme="minorHAnsi" w:cstheme="minorHAnsi"/>
          <w:szCs w:val="22"/>
          <w:lang w:eastAsia="en-GB"/>
        </w:rPr>
      </w:pPr>
    </w:p>
    <w:p w14:paraId="73A5D37E" w14:textId="77777777" w:rsidR="00C0563A" w:rsidRDefault="00C0563A">
      <w:pPr>
        <w:rPr>
          <w:rFonts w:asciiTheme="minorHAnsi" w:hAnsiTheme="minorHAnsi" w:cstheme="minorHAnsi"/>
          <w:szCs w:val="22"/>
          <w:lang w:eastAsia="en-GB"/>
        </w:rPr>
      </w:pPr>
      <w:r>
        <w:rPr>
          <w:rFonts w:asciiTheme="minorHAnsi" w:hAnsiTheme="minorHAnsi" w:cstheme="minorHAnsi"/>
          <w:szCs w:val="22"/>
          <w:lang w:eastAsia="en-GB"/>
        </w:rPr>
        <w:br w:type="page"/>
      </w:r>
    </w:p>
    <w:p w14:paraId="7F2719D8" w14:textId="77777777" w:rsidR="001A1739" w:rsidRDefault="001A1739" w:rsidP="001A1739">
      <w:pPr>
        <w:pStyle w:val="Heading1"/>
      </w:pPr>
      <w:bookmarkStart w:id="4" w:name="_Toc200734701"/>
      <w:bookmarkStart w:id="5" w:name="_Toc201180626"/>
      <w:r>
        <w:t>STARTING / STOPPING MYSQL SERVER</w:t>
      </w:r>
      <w:bookmarkEnd w:id="4"/>
      <w:bookmarkEnd w:id="5"/>
    </w:p>
    <w:p w14:paraId="42BE36CB" w14:textId="1EC7AC20" w:rsidR="005413EC" w:rsidRDefault="00EA0680" w:rsidP="00EA0680">
      <w:pPr>
        <w:pStyle w:val="ListParagraph"/>
        <w:numPr>
          <w:ilvl w:val="0"/>
          <w:numId w:val="10"/>
        </w:numPr>
      </w:pPr>
      <w:r>
        <w:t xml:space="preserve">Run </w:t>
      </w:r>
      <w:r w:rsidR="00C0563A" w:rsidRPr="00C0563A">
        <w:rPr>
          <w:b/>
          <w:bCs/>
        </w:rPr>
        <w:t>‘</w:t>
      </w:r>
      <w:r w:rsidRPr="00C0563A">
        <w:rPr>
          <w:b/>
          <w:bCs/>
        </w:rPr>
        <w:t>Task Manager</w:t>
      </w:r>
      <w:r w:rsidR="00C0563A" w:rsidRPr="00C0563A">
        <w:rPr>
          <w:b/>
          <w:bCs/>
        </w:rPr>
        <w:t>’</w:t>
      </w:r>
    </w:p>
    <w:p w14:paraId="40B98DEE" w14:textId="5EA977D8" w:rsidR="00C151E4" w:rsidRPr="00E31CF0" w:rsidRDefault="00C151E4" w:rsidP="00E31CF0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Select </w:t>
      </w:r>
      <w:r w:rsidRPr="00C151E4">
        <w:rPr>
          <w:b/>
          <w:bCs/>
        </w:rPr>
        <w:t>‘Services’</w:t>
      </w:r>
      <w:r>
        <w:rPr>
          <w:b/>
          <w:bCs/>
        </w:rPr>
        <w:t xml:space="preserve"> </w:t>
      </w:r>
      <w:r w:rsidRPr="00C151E4">
        <w:t>tab</w:t>
      </w:r>
      <w:r>
        <w:t>’</w:t>
      </w:r>
      <w:r w:rsidR="00E31CF0">
        <w:t xml:space="preserve">. Then type </w:t>
      </w:r>
      <w:r w:rsidR="00D06C0B" w:rsidRPr="00E31CF0">
        <w:rPr>
          <w:b/>
          <w:bCs/>
        </w:rPr>
        <w:t>‘MySQL’</w:t>
      </w:r>
      <w:r w:rsidR="00E31CF0">
        <w:rPr>
          <w:b/>
          <w:bCs/>
        </w:rPr>
        <w:t xml:space="preserve"> in the search bar.</w:t>
      </w:r>
    </w:p>
    <w:p w14:paraId="55FB151C" w14:textId="246C16BC" w:rsidR="00EA0680" w:rsidRDefault="00E31CF0" w:rsidP="00EA0680">
      <w:pPr>
        <w:pStyle w:val="ListParagraph"/>
        <w:numPr>
          <w:ilvl w:val="0"/>
          <w:numId w:val="10"/>
        </w:numPr>
      </w:pPr>
      <w:r>
        <w:t xml:space="preserve">Check that </w:t>
      </w:r>
      <w:r w:rsidR="00832170" w:rsidRPr="00832170">
        <w:rPr>
          <w:b/>
          <w:bCs/>
        </w:rPr>
        <w:t>‘</w:t>
      </w:r>
      <w:r w:rsidRPr="00832170">
        <w:rPr>
          <w:b/>
          <w:bCs/>
        </w:rPr>
        <w:t>MySQL84</w:t>
      </w:r>
      <w:r w:rsidR="00832170" w:rsidRPr="00832170">
        <w:rPr>
          <w:b/>
          <w:bCs/>
        </w:rPr>
        <w:t>’</w:t>
      </w:r>
      <w:r w:rsidR="00832170">
        <w:t xml:space="preserve"> service</w:t>
      </w:r>
      <w:r>
        <w:t xml:space="preserve"> is running.</w:t>
      </w:r>
    </w:p>
    <w:p w14:paraId="15AC4C28" w14:textId="2B6AFFF7" w:rsidR="00E31CF0" w:rsidRDefault="00E31CF0" w:rsidP="00832170">
      <w:pPr>
        <w:pStyle w:val="ListParagraph"/>
      </w:pPr>
      <w:r w:rsidRPr="00E31CF0">
        <w:drawing>
          <wp:inline distT="0" distB="0" distL="0" distR="0" wp14:anchorId="42EA65F8" wp14:editId="15F01AB3">
            <wp:extent cx="4908550" cy="4456788"/>
            <wp:effectExtent l="19050" t="19050" r="25400" b="20320"/>
            <wp:docPr id="2131911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100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5487" cy="4463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2DB37" w14:textId="77777777" w:rsidR="00832170" w:rsidRDefault="00832170" w:rsidP="00832170">
      <w:pPr>
        <w:pStyle w:val="ListParagraph"/>
      </w:pPr>
    </w:p>
    <w:p w14:paraId="0309418E" w14:textId="5F2D5D66" w:rsidR="00055B34" w:rsidRDefault="00810069" w:rsidP="00055B34">
      <w:pPr>
        <w:pStyle w:val="ListParagraph"/>
        <w:numPr>
          <w:ilvl w:val="0"/>
          <w:numId w:val="10"/>
        </w:numPr>
      </w:pPr>
      <w:r>
        <w:t xml:space="preserve">If service is stopped. Right-Click to choose </w:t>
      </w:r>
      <w:r w:rsidRPr="00810069">
        <w:rPr>
          <w:b/>
          <w:bCs/>
        </w:rPr>
        <w:t>‘Start’</w:t>
      </w:r>
      <w:r>
        <w:t xml:space="preserve"> option</w:t>
      </w:r>
    </w:p>
    <w:p w14:paraId="3E1EF1D4" w14:textId="77838671" w:rsidR="00810069" w:rsidRPr="005413EC" w:rsidRDefault="00810069" w:rsidP="00810069">
      <w:pPr>
        <w:pStyle w:val="ListParagraph"/>
      </w:pPr>
      <w:r w:rsidRPr="00810069">
        <w:drawing>
          <wp:inline distT="0" distB="0" distL="0" distR="0" wp14:anchorId="0BC98787" wp14:editId="4524119C">
            <wp:extent cx="5124450" cy="2615310"/>
            <wp:effectExtent l="19050" t="19050" r="19050" b="13970"/>
            <wp:docPr id="734556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5672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0945" cy="2628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8ECFC" w14:textId="77777777" w:rsidR="001A1739" w:rsidRDefault="001A1739" w:rsidP="001A1739">
      <w:pPr>
        <w:pStyle w:val="ListParagraph"/>
        <w:ind w:left="360"/>
        <w:rPr>
          <w:rFonts w:asciiTheme="minorHAnsi" w:hAnsiTheme="minorHAnsi" w:cstheme="minorHAnsi"/>
          <w:szCs w:val="22"/>
        </w:rPr>
      </w:pPr>
    </w:p>
    <w:p w14:paraId="3D7CFD79" w14:textId="77777777" w:rsidR="00435056" w:rsidRPr="001E3025" w:rsidRDefault="00435056" w:rsidP="00435056">
      <w:pPr>
        <w:pStyle w:val="Heading1"/>
      </w:pPr>
      <w:bookmarkStart w:id="6" w:name="_Toc200734702"/>
      <w:bookmarkStart w:id="7" w:name="_Toc201180627"/>
      <w:r w:rsidRPr="001E3025">
        <w:t>INSTALLING THE MYSQL WORKBENCH</w:t>
      </w:r>
      <w:bookmarkEnd w:id="6"/>
      <w:bookmarkEnd w:id="7"/>
    </w:p>
    <w:p w14:paraId="41DE7DC5" w14:textId="4579F6E9" w:rsidR="005362B4" w:rsidRPr="00B43299" w:rsidRDefault="002471DD" w:rsidP="00B43299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B43299">
        <w:rPr>
          <w:rFonts w:asciiTheme="minorHAnsi" w:hAnsiTheme="minorHAnsi" w:cstheme="minorHAnsi"/>
          <w:szCs w:val="22"/>
        </w:rPr>
        <w:t xml:space="preserve">Go to </w:t>
      </w:r>
      <w:hyperlink r:id="rId36" w:history="1">
        <w:r w:rsidRPr="00B43299">
          <w:rPr>
            <w:rStyle w:val="Hyperlink"/>
            <w:rFonts w:asciiTheme="minorHAnsi" w:hAnsiTheme="minorHAnsi" w:cstheme="minorHAnsi"/>
            <w:szCs w:val="22"/>
          </w:rPr>
          <w:t>https://dev.mysql.com/downloads/workbench/</w:t>
        </w:r>
      </w:hyperlink>
      <w:r w:rsidRPr="00B43299">
        <w:rPr>
          <w:rFonts w:asciiTheme="minorHAnsi" w:hAnsiTheme="minorHAnsi" w:cstheme="minorHAnsi"/>
          <w:szCs w:val="22"/>
        </w:rPr>
        <w:t xml:space="preserve">  </w:t>
      </w:r>
      <w:hyperlink r:id="rId37" w:history="1">
        <w:r w:rsidR="0052297D" w:rsidRPr="00B43299">
          <w:rPr>
            <w:rStyle w:val="Hyperlink"/>
            <w:rFonts w:asciiTheme="minorHAnsi" w:hAnsiTheme="minorHAnsi" w:cstheme="minorHAnsi"/>
            <w:szCs w:val="22"/>
          </w:rPr>
          <w:t>MySQL :: Download MySQL Workbench</w:t>
        </w:r>
      </w:hyperlink>
      <w:r w:rsidR="006361F9" w:rsidRPr="00B43299">
        <w:rPr>
          <w:rFonts w:asciiTheme="minorHAnsi" w:hAnsiTheme="minorHAnsi" w:cstheme="minorHAnsi"/>
          <w:szCs w:val="22"/>
        </w:rPr>
        <w:br/>
      </w:r>
      <w:r w:rsidR="006B6F9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30A8B7" wp14:editId="57C3CC3C">
                <wp:simplePos x="0" y="0"/>
                <wp:positionH relativeFrom="column">
                  <wp:posOffset>3788062</wp:posOffset>
                </wp:positionH>
                <wp:positionV relativeFrom="paragraph">
                  <wp:posOffset>2476120</wp:posOffset>
                </wp:positionV>
                <wp:extent cx="390222" cy="238792"/>
                <wp:effectExtent l="0" t="0" r="10160" b="27940"/>
                <wp:wrapNone/>
                <wp:docPr id="3104362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222" cy="2387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0E1AA" id="Rectangle 10" o:spid="_x0000_s1026" style="position:absolute;margin-left:298.25pt;margin-top:194.95pt;width:30.75pt;height:1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" filled="f" strokecolor="red" strokeweight="2pt"/>
            </w:pict>
          </mc:Fallback>
        </mc:AlternateContent>
      </w:r>
      <w:r w:rsidR="00430EB3" w:rsidRPr="00430EB3">
        <w:rPr>
          <w:noProof/>
        </w:rPr>
        <w:t xml:space="preserve"> </w:t>
      </w:r>
      <w:r w:rsidR="00CF4E81" w:rsidRPr="00CF4E81">
        <w:rPr>
          <w:noProof/>
        </w:rPr>
        <w:drawing>
          <wp:inline distT="0" distB="0" distL="0" distR="0" wp14:anchorId="73C804AE" wp14:editId="4D53A6AD">
            <wp:extent cx="4252041" cy="3862917"/>
            <wp:effectExtent l="19050" t="19050" r="15240" b="23495"/>
            <wp:docPr id="137951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225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3780" cy="3873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B0BFE" w14:textId="21F1218C" w:rsidR="005362B4" w:rsidRPr="00AF4173" w:rsidRDefault="005362B4" w:rsidP="005362B4">
      <w:pPr>
        <w:pStyle w:val="ListParagraph"/>
        <w:rPr>
          <w:rFonts w:asciiTheme="minorHAnsi" w:hAnsiTheme="minorHAnsi" w:cstheme="minorHAnsi"/>
          <w:szCs w:val="22"/>
        </w:rPr>
      </w:pPr>
    </w:p>
    <w:p w14:paraId="3FCCABE3" w14:textId="382CEA32" w:rsidR="005362B4" w:rsidRPr="00B43299" w:rsidRDefault="00B43299" w:rsidP="00B43299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A64F15" wp14:editId="0F45AAC7">
                <wp:simplePos x="0" y="0"/>
                <wp:positionH relativeFrom="margin">
                  <wp:posOffset>53340</wp:posOffset>
                </wp:positionH>
                <wp:positionV relativeFrom="paragraph">
                  <wp:posOffset>2142701</wp:posOffset>
                </wp:positionV>
                <wp:extent cx="247426" cy="204843"/>
                <wp:effectExtent l="0" t="19050" r="38735" b="43180"/>
                <wp:wrapNone/>
                <wp:docPr id="37186648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6" cy="20484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74B3E" id="Right Arrow 15" o:spid="_x0000_s1026" type="#_x0000_t13" style="position:absolute;margin-left:4.2pt;margin-top:168.7pt;width:19.5pt;height:16.1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" adj="12659" fillcolor="#c0504d [3205]" strokecolor="#0a121c [484]" strokeweight="2pt">
                <w10:wrap anchorx="margin"/>
              </v:shape>
            </w:pict>
          </mc:Fallback>
        </mc:AlternateContent>
      </w:r>
      <w:r w:rsidR="00EB29E2" w:rsidRPr="00B43299">
        <w:rPr>
          <w:rFonts w:asciiTheme="minorHAnsi" w:hAnsiTheme="minorHAnsi" w:cstheme="minorHAnsi"/>
          <w:szCs w:val="22"/>
        </w:rPr>
        <w:t>Select ‘No thanks, just start my download’</w:t>
      </w:r>
      <w:r w:rsidR="005F7F53" w:rsidRPr="00B43299">
        <w:rPr>
          <w:rFonts w:asciiTheme="minorHAnsi" w:hAnsiTheme="minorHAnsi" w:cstheme="minorHAnsi"/>
          <w:szCs w:val="22"/>
        </w:rPr>
        <w:t xml:space="preserve"> when prompted to sign up or login. </w:t>
      </w:r>
      <w:r w:rsidR="00EB29E2" w:rsidRPr="00B43299">
        <w:rPr>
          <w:rFonts w:asciiTheme="minorHAnsi" w:hAnsiTheme="minorHAnsi" w:cstheme="minorHAnsi"/>
          <w:szCs w:val="22"/>
        </w:rPr>
        <w:br/>
      </w:r>
      <w:r w:rsidR="00EB29E2" w:rsidRPr="00B43299">
        <w:rPr>
          <w:rFonts w:asciiTheme="minorHAnsi" w:hAnsiTheme="minorHAnsi" w:cstheme="minorHAnsi"/>
          <w:szCs w:val="22"/>
        </w:rPr>
        <w:br/>
      </w:r>
      <w:r w:rsidR="00EB29E2" w:rsidRPr="00AF4173">
        <w:rPr>
          <w:noProof/>
        </w:rPr>
        <w:drawing>
          <wp:inline distT="0" distB="0" distL="0" distR="0" wp14:anchorId="42054A6F" wp14:editId="4E0B5E56">
            <wp:extent cx="2995727" cy="2042584"/>
            <wp:effectExtent l="19050" t="19050" r="14605" b="15240"/>
            <wp:docPr id="1340808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8777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3813" cy="2054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3005D" w14:textId="2A17D729" w:rsidR="005F7F53" w:rsidRPr="00AF4173" w:rsidRDefault="005F7F53" w:rsidP="005F7F53">
      <w:pPr>
        <w:pStyle w:val="ListParagraph"/>
        <w:rPr>
          <w:rFonts w:asciiTheme="minorHAnsi" w:hAnsiTheme="minorHAnsi" w:cstheme="minorHAnsi"/>
          <w:szCs w:val="22"/>
        </w:rPr>
      </w:pPr>
    </w:p>
    <w:p w14:paraId="5DDABBC9" w14:textId="6DF1FA76" w:rsidR="005F7F53" w:rsidRPr="00AF4173" w:rsidRDefault="00B43299" w:rsidP="00B43299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D3B7FE" wp14:editId="7A2DC2AF">
                <wp:simplePos x="0" y="0"/>
                <wp:positionH relativeFrom="margin">
                  <wp:align>left</wp:align>
                </wp:positionH>
                <wp:positionV relativeFrom="paragraph">
                  <wp:posOffset>638810</wp:posOffset>
                </wp:positionV>
                <wp:extent cx="247426" cy="204843"/>
                <wp:effectExtent l="0" t="19050" r="38735" b="43180"/>
                <wp:wrapNone/>
                <wp:docPr id="1966622390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6" cy="20484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D67E8" id="Right Arrow 15" o:spid="_x0000_s1026" type="#_x0000_t13" style="position:absolute;margin-left:0;margin-top:50.3pt;width:19.5pt;height:16.15pt;z-index:2516981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" adj="12659" fillcolor="#c0504d [3205]" strokecolor="#0a121c [484]" strokeweight="2pt">
                <w10:wrap anchorx="margin"/>
              </v:shape>
            </w:pict>
          </mc:Fallback>
        </mc:AlternateContent>
      </w:r>
      <w:r w:rsidR="00DD78B1">
        <w:rPr>
          <w:rFonts w:asciiTheme="minorHAnsi" w:hAnsiTheme="minorHAnsi" w:cstheme="minorHAnsi"/>
          <w:szCs w:val="22"/>
        </w:rPr>
        <w:t xml:space="preserve">In your </w:t>
      </w:r>
      <w:r w:rsidR="00DD78B1" w:rsidRPr="00EB07C4">
        <w:rPr>
          <w:b/>
          <w:bCs/>
        </w:rPr>
        <w:t>Download</w:t>
      </w:r>
      <w:r w:rsidR="00DD78B1" w:rsidRPr="00EB07C4">
        <w:t xml:space="preserve"> folder of your laptop, you will find the installation package.  Double click the icon to activate it.</w:t>
      </w:r>
      <w:r w:rsidR="00B244DF" w:rsidRPr="00AF4173">
        <w:rPr>
          <w:rFonts w:asciiTheme="minorHAnsi" w:hAnsiTheme="minorHAnsi" w:cstheme="minorHAnsi"/>
          <w:szCs w:val="22"/>
        </w:rPr>
        <w:br/>
      </w:r>
      <w:r w:rsidR="00167568" w:rsidRPr="00167568">
        <w:rPr>
          <w:rFonts w:asciiTheme="minorHAnsi" w:hAnsiTheme="minorHAnsi" w:cstheme="minorHAnsi"/>
          <w:szCs w:val="22"/>
        </w:rPr>
        <w:drawing>
          <wp:inline distT="0" distB="0" distL="0" distR="0" wp14:anchorId="2F84BDDF" wp14:editId="678F7E7A">
            <wp:extent cx="2876698" cy="520727"/>
            <wp:effectExtent l="19050" t="19050" r="19050" b="12700"/>
            <wp:docPr id="2097714569" name="Picture 1" descr="A blu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4569" name="Picture 1" descr="A blue rectangle with black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520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CAB86" w14:textId="58C6FECC" w:rsidR="002062A2" w:rsidRPr="00DD78B1" w:rsidRDefault="00B43299" w:rsidP="00DD78B1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20107F0D" w14:textId="07A093E9" w:rsidR="002062A2" w:rsidRDefault="00DD78B1" w:rsidP="00B43299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Click</w:t>
      </w:r>
      <w:r w:rsidR="00DB4DD0" w:rsidRPr="00AF4173">
        <w:rPr>
          <w:rFonts w:asciiTheme="minorHAnsi" w:hAnsiTheme="minorHAnsi" w:cstheme="minorHAnsi"/>
          <w:szCs w:val="22"/>
        </w:rPr>
        <w:t xml:space="preserve"> the ‘</w:t>
      </w:r>
      <w:r w:rsidR="00DB4DD0" w:rsidRPr="00DD78B1">
        <w:rPr>
          <w:rFonts w:asciiTheme="minorHAnsi" w:hAnsiTheme="minorHAnsi" w:cstheme="minorHAnsi"/>
          <w:b/>
          <w:bCs/>
          <w:szCs w:val="22"/>
        </w:rPr>
        <w:t>Next’</w:t>
      </w:r>
      <w:r w:rsidR="00DB4DD0" w:rsidRPr="00AF4173">
        <w:rPr>
          <w:rFonts w:asciiTheme="minorHAnsi" w:hAnsiTheme="minorHAnsi" w:cstheme="minorHAnsi"/>
          <w:szCs w:val="22"/>
        </w:rPr>
        <w:t xml:space="preserve"> button. </w:t>
      </w:r>
      <w:r w:rsidR="00DB4DD0" w:rsidRPr="00AF4173">
        <w:rPr>
          <w:rFonts w:asciiTheme="minorHAnsi" w:hAnsiTheme="minorHAnsi" w:cstheme="minorHAnsi"/>
          <w:szCs w:val="22"/>
        </w:rPr>
        <w:br/>
      </w:r>
      <w:r w:rsidR="00DB4DD0" w:rsidRPr="00AF4173">
        <w:rPr>
          <w:rFonts w:asciiTheme="minorHAnsi" w:hAnsiTheme="minorHAnsi" w:cstheme="minorHAnsi"/>
          <w:szCs w:val="22"/>
        </w:rPr>
        <w:lastRenderedPageBreak/>
        <w:br/>
      </w:r>
      <w:r w:rsidR="006F7D10" w:rsidRPr="006F7D10">
        <w:rPr>
          <w:rFonts w:asciiTheme="minorHAnsi" w:hAnsiTheme="minorHAnsi" w:cstheme="minorHAnsi"/>
          <w:szCs w:val="22"/>
        </w:rPr>
        <w:drawing>
          <wp:inline distT="0" distB="0" distL="0" distR="0" wp14:anchorId="2C160656" wp14:editId="51969958">
            <wp:extent cx="3001433" cy="2278010"/>
            <wp:effectExtent l="19050" t="19050" r="27940" b="27305"/>
            <wp:docPr id="1750676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7626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1457" cy="2285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7482D" w14:textId="77777777" w:rsidR="00DD78B1" w:rsidRDefault="00DD78B1" w:rsidP="00DD78B1">
      <w:pPr>
        <w:rPr>
          <w:rFonts w:asciiTheme="minorHAnsi" w:hAnsiTheme="minorHAnsi" w:cstheme="minorHAnsi"/>
          <w:szCs w:val="22"/>
        </w:rPr>
      </w:pPr>
    </w:p>
    <w:p w14:paraId="36C8E788" w14:textId="50B8D478" w:rsidR="00DD78B1" w:rsidRPr="00DD78B1" w:rsidRDefault="00DD78B1" w:rsidP="00DD78B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DD78B1">
        <w:rPr>
          <w:rFonts w:asciiTheme="minorHAnsi" w:hAnsiTheme="minorHAnsi" w:cstheme="minorHAnsi"/>
          <w:szCs w:val="22"/>
        </w:rPr>
        <w:t>Click the ‘</w:t>
      </w:r>
      <w:r w:rsidRPr="00DD78B1">
        <w:rPr>
          <w:rFonts w:asciiTheme="minorHAnsi" w:hAnsiTheme="minorHAnsi" w:cstheme="minorHAnsi"/>
          <w:b/>
          <w:bCs/>
          <w:szCs w:val="22"/>
        </w:rPr>
        <w:t>Next’</w:t>
      </w:r>
      <w:r w:rsidRPr="00DD78B1">
        <w:rPr>
          <w:rFonts w:asciiTheme="minorHAnsi" w:hAnsiTheme="minorHAnsi" w:cstheme="minorHAnsi"/>
          <w:szCs w:val="22"/>
        </w:rPr>
        <w:t xml:space="preserve"> button.</w:t>
      </w:r>
    </w:p>
    <w:p w14:paraId="11ABBF7E" w14:textId="77777777" w:rsidR="00DD78B1" w:rsidRDefault="008017FF" w:rsidP="00DD1FD1">
      <w:pPr>
        <w:pStyle w:val="ListParagraph"/>
        <w:ind w:left="360"/>
        <w:rPr>
          <w:rFonts w:asciiTheme="minorHAnsi" w:hAnsiTheme="minorHAnsi" w:cstheme="minorHAnsi"/>
          <w:szCs w:val="22"/>
        </w:rPr>
      </w:pPr>
      <w:r w:rsidRPr="008017FF">
        <w:rPr>
          <w:rFonts w:asciiTheme="minorHAnsi" w:hAnsiTheme="minorHAnsi" w:cstheme="minorHAnsi"/>
          <w:szCs w:val="22"/>
        </w:rPr>
        <w:drawing>
          <wp:inline distT="0" distB="0" distL="0" distR="0" wp14:anchorId="48BB56C8" wp14:editId="7FC4C95E">
            <wp:extent cx="2891366" cy="2190766"/>
            <wp:effectExtent l="19050" t="19050" r="23495" b="19050"/>
            <wp:docPr id="313402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259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0455" cy="2197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D6A1A" w14:textId="77777777" w:rsidR="00DD78B1" w:rsidRDefault="00DD78B1" w:rsidP="00DD1FD1">
      <w:pPr>
        <w:pStyle w:val="ListParagraph"/>
        <w:ind w:left="360"/>
        <w:rPr>
          <w:rFonts w:asciiTheme="minorHAnsi" w:hAnsiTheme="minorHAnsi" w:cstheme="minorHAnsi"/>
          <w:szCs w:val="22"/>
        </w:rPr>
      </w:pPr>
    </w:p>
    <w:p w14:paraId="5F09DCB4" w14:textId="6410833B" w:rsidR="00DD1FD1" w:rsidRPr="00AF4173" w:rsidRDefault="00DD78B1" w:rsidP="00DD78B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Select</w:t>
      </w:r>
      <w:r w:rsidRPr="00AF4173">
        <w:rPr>
          <w:rFonts w:asciiTheme="minorHAnsi" w:hAnsiTheme="minorHAnsi" w:cstheme="minorHAnsi"/>
          <w:szCs w:val="22"/>
        </w:rPr>
        <w:t xml:space="preserve"> ‘</w:t>
      </w:r>
      <w:r w:rsidRPr="00DD78B1">
        <w:rPr>
          <w:rFonts w:asciiTheme="minorHAnsi" w:hAnsiTheme="minorHAnsi" w:cstheme="minorHAnsi"/>
          <w:b/>
          <w:bCs/>
          <w:szCs w:val="22"/>
        </w:rPr>
        <w:t>Complete</w:t>
      </w:r>
      <w:r w:rsidRPr="00DD78B1">
        <w:rPr>
          <w:rFonts w:asciiTheme="minorHAnsi" w:hAnsiTheme="minorHAnsi" w:cstheme="minorHAnsi"/>
          <w:b/>
          <w:bCs/>
          <w:szCs w:val="22"/>
        </w:rPr>
        <w:t>’</w:t>
      </w:r>
      <w:r w:rsidRPr="00AF4173">
        <w:rPr>
          <w:rFonts w:asciiTheme="minorHAnsi" w:hAnsiTheme="minorHAnsi" w:cstheme="minorHAnsi"/>
          <w:szCs w:val="22"/>
        </w:rPr>
        <w:t xml:space="preserve"> </w:t>
      </w:r>
      <w:r>
        <w:rPr>
          <w:rFonts w:asciiTheme="minorHAnsi" w:hAnsiTheme="minorHAnsi" w:cstheme="minorHAnsi"/>
          <w:szCs w:val="22"/>
        </w:rPr>
        <w:t xml:space="preserve">option then click </w:t>
      </w:r>
      <w:r w:rsidRPr="00DD78B1">
        <w:rPr>
          <w:rFonts w:asciiTheme="minorHAnsi" w:hAnsiTheme="minorHAnsi" w:cstheme="minorHAnsi"/>
          <w:b/>
          <w:bCs/>
          <w:szCs w:val="22"/>
        </w:rPr>
        <w:t>‘Next’</w:t>
      </w:r>
      <w:r w:rsidR="00EF333C" w:rsidRPr="00AF4173">
        <w:rPr>
          <w:rFonts w:asciiTheme="minorHAnsi" w:hAnsiTheme="minorHAnsi" w:cstheme="minorHAnsi"/>
          <w:szCs w:val="22"/>
        </w:rPr>
        <w:br/>
      </w:r>
      <w:r w:rsidR="00EF333C" w:rsidRPr="00AF4173">
        <w:rPr>
          <w:rFonts w:asciiTheme="minorHAnsi" w:hAnsiTheme="minorHAnsi" w:cstheme="minorHAnsi"/>
          <w:szCs w:val="22"/>
        </w:rPr>
        <w:br/>
      </w:r>
      <w:r w:rsidR="00D13A0D" w:rsidRPr="00D13A0D">
        <w:rPr>
          <w:rFonts w:asciiTheme="minorHAnsi" w:hAnsiTheme="minorHAnsi" w:cstheme="minorHAnsi"/>
          <w:szCs w:val="22"/>
        </w:rPr>
        <w:drawing>
          <wp:inline distT="0" distB="0" distL="0" distR="0" wp14:anchorId="40BFD567" wp14:editId="2DFC608B">
            <wp:extent cx="3844851" cy="2959100"/>
            <wp:effectExtent l="19050" t="19050" r="22860" b="12700"/>
            <wp:docPr id="2123319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1918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50131" cy="2963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56672" w14:textId="16A74F31" w:rsidR="00A93807" w:rsidRPr="00AF4173" w:rsidRDefault="00A93807" w:rsidP="00DD1FD1">
      <w:pPr>
        <w:pStyle w:val="ListParagraph"/>
        <w:ind w:left="360"/>
        <w:rPr>
          <w:rFonts w:asciiTheme="minorHAnsi" w:hAnsiTheme="minorHAnsi" w:cstheme="minorHAnsi"/>
          <w:szCs w:val="22"/>
        </w:rPr>
      </w:pPr>
    </w:p>
    <w:p w14:paraId="4F1D31D2" w14:textId="77777777" w:rsidR="00DB4DD0" w:rsidRPr="00AF4173" w:rsidRDefault="00DB4DD0" w:rsidP="00DB4DD0">
      <w:pPr>
        <w:pStyle w:val="ListParagraph"/>
        <w:rPr>
          <w:rFonts w:asciiTheme="minorHAnsi" w:hAnsiTheme="minorHAnsi" w:cstheme="minorHAnsi"/>
          <w:szCs w:val="22"/>
        </w:rPr>
      </w:pPr>
    </w:p>
    <w:p w14:paraId="1CDFC1DE" w14:textId="09619E71" w:rsidR="00DB4DD0" w:rsidRDefault="00A93807" w:rsidP="00DD78B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AF4173">
        <w:rPr>
          <w:rFonts w:asciiTheme="minorHAnsi" w:hAnsiTheme="minorHAnsi" w:cstheme="minorHAnsi"/>
          <w:szCs w:val="22"/>
        </w:rPr>
        <w:t xml:space="preserve">Select the </w:t>
      </w:r>
      <w:r w:rsidRPr="00DD78B1">
        <w:rPr>
          <w:rFonts w:asciiTheme="minorHAnsi" w:hAnsiTheme="minorHAnsi" w:cstheme="minorHAnsi"/>
          <w:b/>
          <w:bCs/>
          <w:szCs w:val="22"/>
        </w:rPr>
        <w:t>‘Install’</w:t>
      </w:r>
      <w:r w:rsidRPr="00AF4173">
        <w:rPr>
          <w:rFonts w:asciiTheme="minorHAnsi" w:hAnsiTheme="minorHAnsi" w:cstheme="minorHAnsi"/>
          <w:szCs w:val="22"/>
        </w:rPr>
        <w:t xml:space="preserve"> button</w:t>
      </w:r>
      <w:r w:rsidR="00A40CCC" w:rsidRPr="00AF4173">
        <w:rPr>
          <w:rFonts w:asciiTheme="minorHAnsi" w:hAnsiTheme="minorHAnsi" w:cstheme="minorHAnsi"/>
          <w:szCs w:val="22"/>
        </w:rPr>
        <w:t xml:space="preserve"> and allow the app to make changes on your laptop when prompted.</w:t>
      </w:r>
      <w:r w:rsidR="00A40CCC" w:rsidRPr="00AF4173">
        <w:rPr>
          <w:rFonts w:asciiTheme="minorHAnsi" w:hAnsiTheme="minorHAnsi" w:cstheme="minorHAnsi"/>
          <w:szCs w:val="22"/>
        </w:rPr>
        <w:br/>
      </w:r>
      <w:r w:rsidR="009C0B08" w:rsidRPr="009C0B08">
        <w:rPr>
          <w:rFonts w:asciiTheme="minorHAnsi" w:hAnsiTheme="minorHAnsi" w:cstheme="minorHAnsi"/>
          <w:szCs w:val="22"/>
        </w:rPr>
        <w:drawing>
          <wp:inline distT="0" distB="0" distL="0" distR="0" wp14:anchorId="12629EE8" wp14:editId="57030CB5">
            <wp:extent cx="3756569" cy="2705100"/>
            <wp:effectExtent l="19050" t="19050" r="15875" b="19050"/>
            <wp:docPr id="1549430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008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0774" cy="2708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2B421" w14:textId="77777777" w:rsidR="00DD78B1" w:rsidRPr="00AF4173" w:rsidRDefault="00DD78B1" w:rsidP="00DD78B1">
      <w:pPr>
        <w:pStyle w:val="ListParagraph"/>
        <w:ind w:left="360"/>
        <w:rPr>
          <w:rFonts w:asciiTheme="minorHAnsi" w:hAnsiTheme="minorHAnsi" w:cstheme="minorHAnsi"/>
          <w:szCs w:val="22"/>
        </w:rPr>
      </w:pPr>
    </w:p>
    <w:p w14:paraId="1FF7099B" w14:textId="77777777" w:rsidR="00DD78B1" w:rsidRDefault="00A3230A" w:rsidP="00710CBA">
      <w:pPr>
        <w:ind w:left="360"/>
        <w:rPr>
          <w:rFonts w:asciiTheme="minorHAnsi" w:hAnsiTheme="minorHAnsi" w:cstheme="minorHAnsi"/>
          <w:szCs w:val="22"/>
        </w:rPr>
      </w:pPr>
      <w:r w:rsidRPr="00A3230A">
        <w:rPr>
          <w:rFonts w:asciiTheme="minorHAnsi" w:hAnsiTheme="minorHAnsi" w:cstheme="minorHAnsi"/>
          <w:szCs w:val="22"/>
        </w:rPr>
        <w:drawing>
          <wp:inline distT="0" distB="0" distL="0" distR="0" wp14:anchorId="3C5BEF94" wp14:editId="6D91B1DF">
            <wp:extent cx="3253633" cy="2527300"/>
            <wp:effectExtent l="19050" t="19050" r="23495" b="25400"/>
            <wp:docPr id="1238652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204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8501" cy="2531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96CA2" w14:textId="21096A41" w:rsidR="00710CBA" w:rsidRDefault="00710CBA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013E0C92" w14:textId="77777777" w:rsidR="00710CBA" w:rsidRDefault="00710CBA" w:rsidP="00710CBA">
      <w:pPr>
        <w:ind w:left="360"/>
        <w:rPr>
          <w:rFonts w:asciiTheme="minorHAnsi" w:hAnsiTheme="minorHAnsi" w:cstheme="minorHAnsi"/>
          <w:szCs w:val="22"/>
        </w:rPr>
      </w:pPr>
    </w:p>
    <w:p w14:paraId="52C3911A" w14:textId="33A277F9" w:rsidR="00710CBA" w:rsidRPr="00710CBA" w:rsidRDefault="00A233D6" w:rsidP="00710CBA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710CBA">
        <w:rPr>
          <w:rFonts w:asciiTheme="minorHAnsi" w:hAnsiTheme="minorHAnsi" w:cstheme="minorHAnsi"/>
          <w:szCs w:val="22"/>
        </w:rPr>
        <w:t xml:space="preserve">Select the </w:t>
      </w:r>
      <w:r w:rsidRPr="00710CBA">
        <w:rPr>
          <w:rFonts w:asciiTheme="minorHAnsi" w:hAnsiTheme="minorHAnsi" w:cstheme="minorHAnsi"/>
          <w:b/>
          <w:bCs/>
          <w:szCs w:val="22"/>
        </w:rPr>
        <w:t>‘Finish’</w:t>
      </w:r>
      <w:r w:rsidRPr="00710CBA">
        <w:rPr>
          <w:rFonts w:asciiTheme="minorHAnsi" w:hAnsiTheme="minorHAnsi" w:cstheme="minorHAnsi"/>
          <w:szCs w:val="22"/>
        </w:rPr>
        <w:t xml:space="preserve"> button when prompted. </w:t>
      </w:r>
    </w:p>
    <w:p w14:paraId="48BA4326" w14:textId="01EFA118" w:rsidR="00526D45" w:rsidRPr="00710CBA" w:rsidRDefault="006C5A16" w:rsidP="00710CBA">
      <w:pPr>
        <w:pStyle w:val="ListParagraph"/>
        <w:ind w:left="360"/>
        <w:rPr>
          <w:rFonts w:asciiTheme="minorHAnsi" w:hAnsiTheme="minorHAnsi" w:cstheme="minorHAnsi"/>
          <w:szCs w:val="22"/>
        </w:rPr>
      </w:pPr>
      <w:r w:rsidRPr="006C5A16">
        <w:drawing>
          <wp:inline distT="0" distB="0" distL="0" distR="0" wp14:anchorId="232988BB" wp14:editId="40A53D45">
            <wp:extent cx="4258733" cy="3232074"/>
            <wp:effectExtent l="0" t="0" r="8890" b="6985"/>
            <wp:docPr id="1370982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8237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3298" cy="323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1664" w14:textId="77777777" w:rsidR="004B6395" w:rsidRPr="00AF4173" w:rsidRDefault="004B6395" w:rsidP="004B6395">
      <w:pPr>
        <w:pStyle w:val="ListParagraph"/>
        <w:rPr>
          <w:rFonts w:asciiTheme="minorHAnsi" w:hAnsiTheme="minorHAnsi" w:cstheme="minorHAnsi"/>
          <w:szCs w:val="22"/>
        </w:rPr>
      </w:pPr>
    </w:p>
    <w:p w14:paraId="6BAFDE81" w14:textId="77777777" w:rsidR="00323B34" w:rsidRDefault="004C2C01" w:rsidP="00B43299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AF4173">
        <w:rPr>
          <w:rFonts w:asciiTheme="minorHAnsi" w:hAnsiTheme="minorHAnsi" w:cstheme="minorHAnsi"/>
          <w:szCs w:val="22"/>
        </w:rPr>
        <w:t>MySQL Workbench will start</w:t>
      </w:r>
      <w:r w:rsidR="00BE2CE6" w:rsidRPr="00AF4173">
        <w:rPr>
          <w:rFonts w:asciiTheme="minorHAnsi" w:hAnsiTheme="minorHAnsi" w:cstheme="minorHAnsi"/>
          <w:szCs w:val="22"/>
        </w:rPr>
        <w:t>.  For now, you just need to close the app.  You will learn how to use the app during Lesson 1</w:t>
      </w:r>
      <w:r w:rsidR="00EF062C" w:rsidRPr="00AF4173">
        <w:rPr>
          <w:rFonts w:asciiTheme="minorHAnsi" w:hAnsiTheme="minorHAnsi" w:cstheme="minorHAnsi"/>
          <w:szCs w:val="22"/>
        </w:rPr>
        <w:t xml:space="preserve">. </w:t>
      </w:r>
    </w:p>
    <w:p w14:paraId="4EAE6FF0" w14:textId="1EF82007" w:rsidR="004B6395" w:rsidRPr="00AF4173" w:rsidRDefault="00323B34" w:rsidP="00323B34">
      <w:pPr>
        <w:pStyle w:val="ListParagraph"/>
        <w:ind w:left="360"/>
        <w:rPr>
          <w:rFonts w:asciiTheme="minorHAnsi" w:hAnsiTheme="minorHAnsi" w:cstheme="minorHAnsi"/>
          <w:szCs w:val="22"/>
        </w:rPr>
      </w:pPr>
      <w:r w:rsidRPr="00323B34">
        <w:rPr>
          <w:rFonts w:asciiTheme="minorHAnsi" w:hAnsiTheme="minorHAnsi" w:cstheme="minorHAnsi"/>
          <w:szCs w:val="22"/>
        </w:rPr>
        <w:drawing>
          <wp:inline distT="0" distB="0" distL="0" distR="0" wp14:anchorId="2FF163C4" wp14:editId="014C4B8E">
            <wp:extent cx="5085592" cy="2736850"/>
            <wp:effectExtent l="19050" t="19050" r="20320" b="25400"/>
            <wp:docPr id="64428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881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8125" cy="2765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B6395" w:rsidRPr="00AF4173">
        <w:rPr>
          <w:rFonts w:asciiTheme="minorHAnsi" w:hAnsiTheme="minorHAnsi" w:cstheme="minorHAnsi"/>
          <w:szCs w:val="22"/>
        </w:rPr>
        <w:br/>
      </w:r>
    </w:p>
    <w:p w14:paraId="0C7625EA" w14:textId="77777777" w:rsidR="00A27C54" w:rsidRPr="00AF4173" w:rsidRDefault="00A27C54" w:rsidP="00A27C54">
      <w:pPr>
        <w:pStyle w:val="ListParagraph"/>
        <w:rPr>
          <w:rFonts w:asciiTheme="minorHAnsi" w:hAnsiTheme="minorHAnsi" w:cstheme="minorHAnsi"/>
          <w:szCs w:val="22"/>
        </w:rPr>
      </w:pPr>
    </w:p>
    <w:p w14:paraId="7EBBFA16" w14:textId="48EAA606" w:rsidR="00A27C54" w:rsidRPr="00AF4173" w:rsidRDefault="00A27C54" w:rsidP="00B43299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AF4173">
        <w:rPr>
          <w:rFonts w:asciiTheme="minorHAnsi" w:hAnsiTheme="minorHAnsi" w:cstheme="minorHAnsi"/>
          <w:szCs w:val="22"/>
        </w:rPr>
        <w:t xml:space="preserve">You have successfully installed MySQL Server and MySQL Workbench.  </w:t>
      </w:r>
      <w:r w:rsidR="006759C6" w:rsidRPr="00AF4173">
        <w:rPr>
          <w:rFonts w:asciiTheme="minorHAnsi" w:hAnsiTheme="minorHAnsi" w:cstheme="minorHAnsi"/>
          <w:szCs w:val="22"/>
        </w:rPr>
        <w:t>MySQL Server is the database management system and MySQL Workbench is the SQL editor for you to test your SQL statements.</w:t>
      </w:r>
    </w:p>
    <w:sectPr w:rsidR="00A27C54" w:rsidRPr="00AF4173" w:rsidSect="00FC5222">
      <w:headerReference w:type="default" r:id="rId48"/>
      <w:footerReference w:type="default" r:id="rId49"/>
      <w:pgSz w:w="11909" w:h="16834" w:code="9"/>
      <w:pgMar w:top="1296" w:right="1152" w:bottom="1152" w:left="1152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D21A" w14:textId="77777777" w:rsidR="00255668" w:rsidRDefault="00255668">
      <w:r>
        <w:separator/>
      </w:r>
    </w:p>
  </w:endnote>
  <w:endnote w:type="continuationSeparator" w:id="0">
    <w:p w14:paraId="2B49FEEB" w14:textId="77777777" w:rsidR="00255668" w:rsidRDefault="00255668">
      <w:r>
        <w:continuationSeparator/>
      </w:r>
    </w:p>
  </w:endnote>
  <w:endnote w:type="continuationNotice" w:id="1">
    <w:p w14:paraId="38969602" w14:textId="77777777" w:rsidR="00255668" w:rsidRDefault="002556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0D76A" w14:textId="77777777" w:rsidR="00822EA9" w:rsidRDefault="00822EA9" w:rsidP="00822EA9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color w:val="4F81BD" w:themeColor="accent1"/>
      </w:rPr>
      <w:t>9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color w:val="4F81BD" w:themeColor="accent1"/>
      </w:rPr>
      <w:t>11</w:t>
    </w:r>
    <w:r>
      <w:rPr>
        <w:color w:val="4F81BD" w:themeColor="accent1"/>
      </w:rPr>
      <w:fldChar w:fldCharType="end"/>
    </w:r>
  </w:p>
  <w:p w14:paraId="7DF72AC1" w14:textId="5BCE4E35" w:rsidR="009F7116" w:rsidRPr="00F87965" w:rsidRDefault="009F7116" w:rsidP="00F87965">
    <w:pPr>
      <w:pStyle w:val="Footer"/>
      <w:tabs>
        <w:tab w:val="clear" w:pos="4320"/>
        <w:tab w:val="clear" w:pos="8640"/>
        <w:tab w:val="right" w:pos="9600"/>
      </w:tabs>
      <w:rPr>
        <w:rFonts w:ascii="Trebuchet MS" w:eastAsia="MS Gothic" w:hAnsi="Trebuchet MS" w:cs="Arial"/>
        <w:color w:val="E36C0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1B08" w14:textId="77777777" w:rsidR="00255668" w:rsidRDefault="00255668">
      <w:r>
        <w:separator/>
      </w:r>
    </w:p>
  </w:footnote>
  <w:footnote w:type="continuationSeparator" w:id="0">
    <w:p w14:paraId="5287DAB3" w14:textId="77777777" w:rsidR="00255668" w:rsidRDefault="00255668">
      <w:r>
        <w:continuationSeparator/>
      </w:r>
    </w:p>
  </w:footnote>
  <w:footnote w:type="continuationNotice" w:id="1">
    <w:p w14:paraId="1B683490" w14:textId="77777777" w:rsidR="00255668" w:rsidRDefault="002556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2ABD" w14:textId="2AD67761" w:rsidR="009F7116" w:rsidRDefault="004903F7" w:rsidP="00822EA9">
    <w:pPr>
      <w:pStyle w:val="Header"/>
      <w:tabs>
        <w:tab w:val="clear" w:pos="4320"/>
        <w:tab w:val="clear" w:pos="8640"/>
        <w:tab w:val="right" w:pos="9600"/>
      </w:tabs>
      <w:ind w:right="-115"/>
      <w:rPr>
        <w:sz w:val="10"/>
        <w:szCs w:val="10"/>
      </w:rPr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61313" behindDoc="1" locked="0" layoutInCell="1" allowOverlap="0" wp14:anchorId="52901716" wp14:editId="03AAAFCE">
              <wp:simplePos x="0" y="0"/>
              <wp:positionH relativeFrom="margin">
                <wp:posOffset>38523</wp:posOffset>
              </wp:positionH>
              <wp:positionV relativeFrom="page">
                <wp:posOffset>392430</wp:posOffset>
              </wp:positionV>
              <wp:extent cx="5950039" cy="270457"/>
              <wp:effectExtent l="0" t="0" r="0" b="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982F28" w14:textId="6BDB6A50" w:rsidR="002B402D" w:rsidRDefault="00A07AC7" w:rsidP="002B402D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MYSQL </w:t>
                              </w:r>
                              <w:r w:rsidR="00B64E70">
                                <w:rPr>
                                  <w:caps/>
                                  <w:color w:val="FFFFFF" w:themeColor="background1"/>
                                </w:rPr>
                                <w:t xml:space="preserve">SERVER </w:t>
                              </w:r>
                              <w:r w:rsidR="000E09DA">
                                <w:rPr>
                                  <w:caps/>
                                  <w:color w:val="FFFFFF" w:themeColor="background1"/>
                                </w:rPr>
                                <w:t>&amp; MYSQL</w:t>
                              </w:r>
                              <w:r w:rsidR="004157ED">
                                <w:rPr>
                                  <w:caps/>
                                  <w:color w:val="FFFFFF" w:themeColor="background1"/>
                                </w:rPr>
                                <w:t>WORKBENCH</w:t>
                              </w:r>
                              <w:r w:rsidR="002A0CBD">
                                <w:rPr>
                                  <w:caps/>
                                  <w:color w:val="FFFFFF" w:themeColor="background1"/>
                                </w:rPr>
                                <w:t xml:space="preserve"> INSTALLATION</w:t>
                              </w:r>
                              <w:r w:rsidR="00435056">
                                <w:rPr>
                                  <w:caps/>
                                  <w:color w:val="FFFFFF" w:themeColor="background1"/>
                                </w:rPr>
                                <w:t xml:space="preserve"> FOR WINDOWS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2901716" id="Rectangle 23" o:spid="_x0000_s1027" style="position:absolute;margin-left:3.05pt;margin-top:30.9pt;width:468.5pt;height:21.3pt;z-index:-251655167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" o:allowoverlap="f" fillcolor="#4f81bd [3204]" stroked="f" strokeweight="2pt">
              <v:textbox style="mso-fit-shape-to-text:t">
                <w:txbxContent>
                  <w:p w14:paraId="06982F28" w14:textId="6BDB6A50" w:rsidR="002B402D" w:rsidRDefault="00A07AC7" w:rsidP="002B402D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>
                          <w:rPr>
                            <w:caps/>
                            <w:color w:val="FFFFFF" w:themeColor="background1"/>
                          </w:rPr>
                          <w:t xml:space="preserve">MYSQL </w:t>
                        </w:r>
                        <w:r w:rsidR="00B64E70">
                          <w:rPr>
                            <w:caps/>
                            <w:color w:val="FFFFFF" w:themeColor="background1"/>
                          </w:rPr>
                          <w:t xml:space="preserve">SERVER </w:t>
                        </w:r>
                        <w:r w:rsidR="000E09DA">
                          <w:rPr>
                            <w:caps/>
                            <w:color w:val="FFFFFF" w:themeColor="background1"/>
                          </w:rPr>
                          <w:t>&amp; MYSQL</w:t>
                        </w:r>
                        <w:r w:rsidR="004157ED">
                          <w:rPr>
                            <w:caps/>
                            <w:color w:val="FFFFFF" w:themeColor="background1"/>
                          </w:rPr>
                          <w:t>WORKBENCH</w:t>
                        </w:r>
                        <w:r w:rsidR="002A0CBD">
                          <w:rPr>
                            <w:caps/>
                            <w:color w:val="FFFFFF" w:themeColor="background1"/>
                          </w:rPr>
                          <w:t xml:space="preserve"> INSTALLATION</w:t>
                        </w:r>
                        <w:r w:rsidR="00435056">
                          <w:rPr>
                            <w:caps/>
                            <w:color w:val="FFFFFF" w:themeColor="background1"/>
                          </w:rPr>
                          <w:t xml:space="preserve"> FOR WINDOWS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="009A2310">
      <w:rPr>
        <w:rFonts w:ascii="Trebuchet MS" w:hAnsi="Trebuchet MS"/>
        <w:noProof/>
        <w:color w:val="E36C0A"/>
        <w:sz w:val="16"/>
        <w:szCs w:val="16"/>
        <w:lang w:eastAsia="en-SG"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554207F8" wp14:editId="67D2FAE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050"/>
              <wp:effectExtent l="0" t="0" r="0" b="12700"/>
              <wp:wrapNone/>
              <wp:docPr id="6" name="MSIPCMef0b4cf9a3a26af2fc204c5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B9848EB" w14:textId="77777777" w:rsidR="001F0246" w:rsidRPr="00A42AAA" w:rsidRDefault="001F0246" w:rsidP="001F0246">
                          <w:pPr>
                            <w:jc w:val="center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42AA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  <w:p w14:paraId="1AC62B96" w14:textId="470F9372" w:rsidR="009A2310" w:rsidRPr="009A2310" w:rsidRDefault="009A2310" w:rsidP="001F0246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207F8" id="_x0000_t202" coordsize="21600,21600" o:spt="202" path="m,l,21600r21600,l21600,xe">
              <v:stroke joinstyle="miter"/>
              <v:path gradientshapeok="t" o:connecttype="rect"/>
            </v:shapetype>
            <v:shape id="MSIPCMef0b4cf9a3a26af2fc204c5a" o:spid="_x0000_s1028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45pt;height:21.5pt;z-index:251659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" o:allowincell="f" filled="f" stroked="f" strokeweight=".5pt">
              <v:textbox inset=",0,,0">
                <w:txbxContent>
                  <w:p w14:paraId="3B9848EB" w14:textId="77777777" w:rsidR="001F0246" w:rsidRPr="00A42AAA" w:rsidRDefault="001F0246" w:rsidP="001F0246">
                    <w:pPr>
                      <w:jc w:val="center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A42AAA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  <w:p w14:paraId="1AC62B96" w14:textId="470F9372" w:rsidR="009A2310" w:rsidRPr="009A2310" w:rsidRDefault="009A2310" w:rsidP="001F0246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7DF72ABE" w14:textId="77777777" w:rsidR="009F7116" w:rsidRPr="0080522B" w:rsidRDefault="009F7116" w:rsidP="00100470">
    <w:pPr>
      <w:pStyle w:val="Header"/>
      <w:tabs>
        <w:tab w:val="clear" w:pos="4320"/>
        <w:tab w:val="clear" w:pos="8640"/>
        <w:tab w:val="right" w:pos="9480"/>
      </w:tabs>
      <w:ind w:right="-115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6243"/>
    <w:multiLevelType w:val="hybridMultilevel"/>
    <w:tmpl w:val="BA4EF60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07D0C"/>
    <w:multiLevelType w:val="hybridMultilevel"/>
    <w:tmpl w:val="F11EB966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15581E"/>
    <w:multiLevelType w:val="hybridMultilevel"/>
    <w:tmpl w:val="0F7AFCB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831248"/>
    <w:multiLevelType w:val="hybridMultilevel"/>
    <w:tmpl w:val="A7CCAE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167D38"/>
    <w:multiLevelType w:val="multilevel"/>
    <w:tmpl w:val="22846E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B9845B4"/>
    <w:multiLevelType w:val="hybridMultilevel"/>
    <w:tmpl w:val="3710D4F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F329B"/>
    <w:multiLevelType w:val="multilevel"/>
    <w:tmpl w:val="4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3057C0E"/>
    <w:multiLevelType w:val="multilevel"/>
    <w:tmpl w:val="FC50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05F96"/>
    <w:multiLevelType w:val="hybridMultilevel"/>
    <w:tmpl w:val="8CB45F3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60EB9"/>
    <w:multiLevelType w:val="multilevel"/>
    <w:tmpl w:val="4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9030285">
    <w:abstractNumId w:val="9"/>
  </w:num>
  <w:num w:numId="2" w16cid:durableId="929586920">
    <w:abstractNumId w:val="4"/>
  </w:num>
  <w:num w:numId="3" w16cid:durableId="2111661396">
    <w:abstractNumId w:val="6"/>
  </w:num>
  <w:num w:numId="4" w16cid:durableId="481193333">
    <w:abstractNumId w:val="8"/>
  </w:num>
  <w:num w:numId="5" w16cid:durableId="337318953">
    <w:abstractNumId w:val="0"/>
  </w:num>
  <w:num w:numId="6" w16cid:durableId="973950687">
    <w:abstractNumId w:val="1"/>
  </w:num>
  <w:num w:numId="7" w16cid:durableId="1736733623">
    <w:abstractNumId w:val="7"/>
  </w:num>
  <w:num w:numId="8" w16cid:durableId="1465540679">
    <w:abstractNumId w:val="3"/>
  </w:num>
  <w:num w:numId="9" w16cid:durableId="954798811">
    <w:abstractNumId w:val="2"/>
  </w:num>
  <w:num w:numId="10" w16cid:durableId="183757346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n-SG" w:vendorID="64" w:dllVersion="6" w:nlCheck="1" w:checkStyle="1"/>
  <w:activeWritingStyle w:appName="MSWord" w:lang="en-SG" w:vendorID="64" w:dllVersion="0" w:nlCheck="1" w:checkStyle="0"/>
  <w:activeWritingStyle w:appName="MSWord" w:lang="en-SG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5"/>
  <w:drawingGridVerticalSpacing w:val="18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5A3"/>
    <w:rsid w:val="00010678"/>
    <w:rsid w:val="00030FBA"/>
    <w:rsid w:val="00033BF6"/>
    <w:rsid w:val="00035664"/>
    <w:rsid w:val="00035EF0"/>
    <w:rsid w:val="00036024"/>
    <w:rsid w:val="00043E28"/>
    <w:rsid w:val="000449D3"/>
    <w:rsid w:val="00055B34"/>
    <w:rsid w:val="000568F5"/>
    <w:rsid w:val="000607F5"/>
    <w:rsid w:val="000632F5"/>
    <w:rsid w:val="00064F38"/>
    <w:rsid w:val="00066096"/>
    <w:rsid w:val="00066242"/>
    <w:rsid w:val="00066E3C"/>
    <w:rsid w:val="00071A1A"/>
    <w:rsid w:val="000738B8"/>
    <w:rsid w:val="0008409F"/>
    <w:rsid w:val="000865F5"/>
    <w:rsid w:val="000A1130"/>
    <w:rsid w:val="000A55A3"/>
    <w:rsid w:val="000B7CCD"/>
    <w:rsid w:val="000C0AB0"/>
    <w:rsid w:val="000C1112"/>
    <w:rsid w:val="000D1501"/>
    <w:rsid w:val="000D4913"/>
    <w:rsid w:val="000D4A24"/>
    <w:rsid w:val="000D6012"/>
    <w:rsid w:val="000D7E71"/>
    <w:rsid w:val="000E09DA"/>
    <w:rsid w:val="000E152A"/>
    <w:rsid w:val="000E3F77"/>
    <w:rsid w:val="000E4AF8"/>
    <w:rsid w:val="000F4680"/>
    <w:rsid w:val="00100470"/>
    <w:rsid w:val="001018C3"/>
    <w:rsid w:val="001132E6"/>
    <w:rsid w:val="001343FF"/>
    <w:rsid w:val="00136891"/>
    <w:rsid w:val="0013796A"/>
    <w:rsid w:val="00141214"/>
    <w:rsid w:val="001437E5"/>
    <w:rsid w:val="001500D2"/>
    <w:rsid w:val="001550D3"/>
    <w:rsid w:val="00167568"/>
    <w:rsid w:val="00170498"/>
    <w:rsid w:val="00177B70"/>
    <w:rsid w:val="0018064E"/>
    <w:rsid w:val="00183881"/>
    <w:rsid w:val="00186B5A"/>
    <w:rsid w:val="00186E0F"/>
    <w:rsid w:val="001A1739"/>
    <w:rsid w:val="001A305B"/>
    <w:rsid w:val="001A7A31"/>
    <w:rsid w:val="001A7AC0"/>
    <w:rsid w:val="001C4FC4"/>
    <w:rsid w:val="001C73E4"/>
    <w:rsid w:val="001D4551"/>
    <w:rsid w:val="001D6D10"/>
    <w:rsid w:val="001F0246"/>
    <w:rsid w:val="001F53E0"/>
    <w:rsid w:val="001F568F"/>
    <w:rsid w:val="002062A2"/>
    <w:rsid w:val="00212DE4"/>
    <w:rsid w:val="002206D2"/>
    <w:rsid w:val="00231376"/>
    <w:rsid w:val="0023456D"/>
    <w:rsid w:val="0024057B"/>
    <w:rsid w:val="002416CA"/>
    <w:rsid w:val="002453C1"/>
    <w:rsid w:val="002471DD"/>
    <w:rsid w:val="00252D2B"/>
    <w:rsid w:val="00255668"/>
    <w:rsid w:val="00255F44"/>
    <w:rsid w:val="0026070B"/>
    <w:rsid w:val="002730A5"/>
    <w:rsid w:val="00285B3D"/>
    <w:rsid w:val="00294880"/>
    <w:rsid w:val="0029784F"/>
    <w:rsid w:val="002A0CBD"/>
    <w:rsid w:val="002A2BBA"/>
    <w:rsid w:val="002B402D"/>
    <w:rsid w:val="002B55B7"/>
    <w:rsid w:val="002C1BF7"/>
    <w:rsid w:val="002D4FF9"/>
    <w:rsid w:val="002D5ADD"/>
    <w:rsid w:val="002D7655"/>
    <w:rsid w:val="002E76AA"/>
    <w:rsid w:val="002F50BF"/>
    <w:rsid w:val="002F584A"/>
    <w:rsid w:val="00304832"/>
    <w:rsid w:val="0030716C"/>
    <w:rsid w:val="0031630D"/>
    <w:rsid w:val="0032032C"/>
    <w:rsid w:val="00323B34"/>
    <w:rsid w:val="003323A5"/>
    <w:rsid w:val="00333290"/>
    <w:rsid w:val="00346777"/>
    <w:rsid w:val="003504F1"/>
    <w:rsid w:val="00363E1A"/>
    <w:rsid w:val="00375F0D"/>
    <w:rsid w:val="00383847"/>
    <w:rsid w:val="00385846"/>
    <w:rsid w:val="00386FAA"/>
    <w:rsid w:val="003917DC"/>
    <w:rsid w:val="00395CDF"/>
    <w:rsid w:val="00396D30"/>
    <w:rsid w:val="003A3A48"/>
    <w:rsid w:val="003A77D7"/>
    <w:rsid w:val="003B6330"/>
    <w:rsid w:val="003C4269"/>
    <w:rsid w:val="003C52E5"/>
    <w:rsid w:val="003C6BE2"/>
    <w:rsid w:val="003D053A"/>
    <w:rsid w:val="003D34A5"/>
    <w:rsid w:val="003D4603"/>
    <w:rsid w:val="003D50ED"/>
    <w:rsid w:val="003D6B59"/>
    <w:rsid w:val="003E0C04"/>
    <w:rsid w:val="003E3578"/>
    <w:rsid w:val="003E390E"/>
    <w:rsid w:val="003E55FB"/>
    <w:rsid w:val="003F6CE2"/>
    <w:rsid w:val="0040399E"/>
    <w:rsid w:val="0041314E"/>
    <w:rsid w:val="004157ED"/>
    <w:rsid w:val="0042604B"/>
    <w:rsid w:val="00426968"/>
    <w:rsid w:val="00430EB3"/>
    <w:rsid w:val="00434E35"/>
    <w:rsid w:val="00435056"/>
    <w:rsid w:val="00443FD7"/>
    <w:rsid w:val="00445FF1"/>
    <w:rsid w:val="00446379"/>
    <w:rsid w:val="00447CC5"/>
    <w:rsid w:val="004508A8"/>
    <w:rsid w:val="00453509"/>
    <w:rsid w:val="00466396"/>
    <w:rsid w:val="00466BD0"/>
    <w:rsid w:val="00477DF0"/>
    <w:rsid w:val="00481476"/>
    <w:rsid w:val="00483196"/>
    <w:rsid w:val="0048469C"/>
    <w:rsid w:val="00487E72"/>
    <w:rsid w:val="004903F7"/>
    <w:rsid w:val="004920EC"/>
    <w:rsid w:val="00493514"/>
    <w:rsid w:val="0049530A"/>
    <w:rsid w:val="004973EA"/>
    <w:rsid w:val="004A2DE9"/>
    <w:rsid w:val="004A532D"/>
    <w:rsid w:val="004B25BA"/>
    <w:rsid w:val="004B4A6F"/>
    <w:rsid w:val="004B6395"/>
    <w:rsid w:val="004B6A46"/>
    <w:rsid w:val="004C22AA"/>
    <w:rsid w:val="004C2C01"/>
    <w:rsid w:val="004C42C8"/>
    <w:rsid w:val="004D146F"/>
    <w:rsid w:val="004D4153"/>
    <w:rsid w:val="004D4949"/>
    <w:rsid w:val="004D4F1E"/>
    <w:rsid w:val="004D7CE2"/>
    <w:rsid w:val="004E1C81"/>
    <w:rsid w:val="004E3606"/>
    <w:rsid w:val="004E3934"/>
    <w:rsid w:val="004E5201"/>
    <w:rsid w:val="004F2106"/>
    <w:rsid w:val="004F5688"/>
    <w:rsid w:val="004F76CD"/>
    <w:rsid w:val="00501D51"/>
    <w:rsid w:val="00511686"/>
    <w:rsid w:val="00513994"/>
    <w:rsid w:val="0051495F"/>
    <w:rsid w:val="00517773"/>
    <w:rsid w:val="0052297D"/>
    <w:rsid w:val="00526D45"/>
    <w:rsid w:val="0052761D"/>
    <w:rsid w:val="00536143"/>
    <w:rsid w:val="005362B4"/>
    <w:rsid w:val="005413EC"/>
    <w:rsid w:val="00545280"/>
    <w:rsid w:val="0054540C"/>
    <w:rsid w:val="00547FD7"/>
    <w:rsid w:val="00550435"/>
    <w:rsid w:val="00552CC0"/>
    <w:rsid w:val="0056298C"/>
    <w:rsid w:val="0056322B"/>
    <w:rsid w:val="00572C9D"/>
    <w:rsid w:val="00576E1F"/>
    <w:rsid w:val="00583996"/>
    <w:rsid w:val="00595C90"/>
    <w:rsid w:val="00597A97"/>
    <w:rsid w:val="005A03E7"/>
    <w:rsid w:val="005B50C4"/>
    <w:rsid w:val="005B5A81"/>
    <w:rsid w:val="005C471A"/>
    <w:rsid w:val="005C791F"/>
    <w:rsid w:val="005D062E"/>
    <w:rsid w:val="005D6937"/>
    <w:rsid w:val="005E05F1"/>
    <w:rsid w:val="005F69E2"/>
    <w:rsid w:val="005F7F53"/>
    <w:rsid w:val="006012EE"/>
    <w:rsid w:val="006059EC"/>
    <w:rsid w:val="0061012D"/>
    <w:rsid w:val="006329CF"/>
    <w:rsid w:val="006338EA"/>
    <w:rsid w:val="00635A34"/>
    <w:rsid w:val="006361F9"/>
    <w:rsid w:val="00642847"/>
    <w:rsid w:val="00644655"/>
    <w:rsid w:val="0065142A"/>
    <w:rsid w:val="00667A4E"/>
    <w:rsid w:val="0067322D"/>
    <w:rsid w:val="00674A13"/>
    <w:rsid w:val="006759C6"/>
    <w:rsid w:val="00680B33"/>
    <w:rsid w:val="00685531"/>
    <w:rsid w:val="00696C63"/>
    <w:rsid w:val="006A1116"/>
    <w:rsid w:val="006A2812"/>
    <w:rsid w:val="006A329F"/>
    <w:rsid w:val="006A4E41"/>
    <w:rsid w:val="006B6F9A"/>
    <w:rsid w:val="006C5A16"/>
    <w:rsid w:val="006D3905"/>
    <w:rsid w:val="006D6E23"/>
    <w:rsid w:val="006E26CA"/>
    <w:rsid w:val="006F0FA3"/>
    <w:rsid w:val="006F7D10"/>
    <w:rsid w:val="007045A3"/>
    <w:rsid w:val="00710CBA"/>
    <w:rsid w:val="00711EBE"/>
    <w:rsid w:val="00713594"/>
    <w:rsid w:val="00723D07"/>
    <w:rsid w:val="00723EF8"/>
    <w:rsid w:val="00726F9D"/>
    <w:rsid w:val="007334F7"/>
    <w:rsid w:val="0073357F"/>
    <w:rsid w:val="007340AF"/>
    <w:rsid w:val="00736964"/>
    <w:rsid w:val="00747553"/>
    <w:rsid w:val="00751402"/>
    <w:rsid w:val="00751901"/>
    <w:rsid w:val="007528E9"/>
    <w:rsid w:val="00754EDF"/>
    <w:rsid w:val="00755B29"/>
    <w:rsid w:val="00755E8C"/>
    <w:rsid w:val="007611B8"/>
    <w:rsid w:val="00761DDD"/>
    <w:rsid w:val="0076679B"/>
    <w:rsid w:val="00773333"/>
    <w:rsid w:val="0077416E"/>
    <w:rsid w:val="00774B0E"/>
    <w:rsid w:val="007804E6"/>
    <w:rsid w:val="00782CBA"/>
    <w:rsid w:val="00787B3B"/>
    <w:rsid w:val="007979EA"/>
    <w:rsid w:val="007A32D2"/>
    <w:rsid w:val="007A451D"/>
    <w:rsid w:val="007A4943"/>
    <w:rsid w:val="007A70E1"/>
    <w:rsid w:val="007A71B0"/>
    <w:rsid w:val="007A7818"/>
    <w:rsid w:val="007B0762"/>
    <w:rsid w:val="007B6814"/>
    <w:rsid w:val="007B69FF"/>
    <w:rsid w:val="007B6A69"/>
    <w:rsid w:val="007D27E5"/>
    <w:rsid w:val="007F0802"/>
    <w:rsid w:val="008011FA"/>
    <w:rsid w:val="008017FF"/>
    <w:rsid w:val="00804B92"/>
    <w:rsid w:val="0080522B"/>
    <w:rsid w:val="00810069"/>
    <w:rsid w:val="00810CBC"/>
    <w:rsid w:val="008174E2"/>
    <w:rsid w:val="00822EA9"/>
    <w:rsid w:val="008253B8"/>
    <w:rsid w:val="00825B9F"/>
    <w:rsid w:val="00831D3D"/>
    <w:rsid w:val="00832170"/>
    <w:rsid w:val="0083237C"/>
    <w:rsid w:val="008338D1"/>
    <w:rsid w:val="00841240"/>
    <w:rsid w:val="0084133E"/>
    <w:rsid w:val="00850654"/>
    <w:rsid w:val="00856629"/>
    <w:rsid w:val="00861794"/>
    <w:rsid w:val="008622E2"/>
    <w:rsid w:val="00863DFB"/>
    <w:rsid w:val="008646DF"/>
    <w:rsid w:val="00877AF9"/>
    <w:rsid w:val="00882A06"/>
    <w:rsid w:val="00883C03"/>
    <w:rsid w:val="00883E01"/>
    <w:rsid w:val="00885C0F"/>
    <w:rsid w:val="00886B78"/>
    <w:rsid w:val="0088772E"/>
    <w:rsid w:val="00891868"/>
    <w:rsid w:val="00892A95"/>
    <w:rsid w:val="008A1A73"/>
    <w:rsid w:val="008A61F1"/>
    <w:rsid w:val="008B10A8"/>
    <w:rsid w:val="008B5119"/>
    <w:rsid w:val="008C722C"/>
    <w:rsid w:val="008C7CBD"/>
    <w:rsid w:val="008D0CB6"/>
    <w:rsid w:val="008D1026"/>
    <w:rsid w:val="008D5473"/>
    <w:rsid w:val="008D5987"/>
    <w:rsid w:val="008D6386"/>
    <w:rsid w:val="008E21D7"/>
    <w:rsid w:val="008E3A2E"/>
    <w:rsid w:val="008E6B29"/>
    <w:rsid w:val="008E74D7"/>
    <w:rsid w:val="008F4DF2"/>
    <w:rsid w:val="008F4F62"/>
    <w:rsid w:val="008F57D8"/>
    <w:rsid w:val="008F5E51"/>
    <w:rsid w:val="00914915"/>
    <w:rsid w:val="00915EC5"/>
    <w:rsid w:val="00927A26"/>
    <w:rsid w:val="00927C1A"/>
    <w:rsid w:val="00932DB9"/>
    <w:rsid w:val="00933046"/>
    <w:rsid w:val="009346F9"/>
    <w:rsid w:val="00942161"/>
    <w:rsid w:val="00952D30"/>
    <w:rsid w:val="009577E2"/>
    <w:rsid w:val="00957CA6"/>
    <w:rsid w:val="00974683"/>
    <w:rsid w:val="00976760"/>
    <w:rsid w:val="00984F49"/>
    <w:rsid w:val="00990125"/>
    <w:rsid w:val="0099183D"/>
    <w:rsid w:val="00993D8B"/>
    <w:rsid w:val="00995F1E"/>
    <w:rsid w:val="009A0EA7"/>
    <w:rsid w:val="009A2310"/>
    <w:rsid w:val="009B7EDE"/>
    <w:rsid w:val="009C0B08"/>
    <w:rsid w:val="009C7A42"/>
    <w:rsid w:val="009D67F9"/>
    <w:rsid w:val="009E7BAD"/>
    <w:rsid w:val="009F7116"/>
    <w:rsid w:val="00A02406"/>
    <w:rsid w:val="00A07AC7"/>
    <w:rsid w:val="00A130F1"/>
    <w:rsid w:val="00A14505"/>
    <w:rsid w:val="00A163FC"/>
    <w:rsid w:val="00A21624"/>
    <w:rsid w:val="00A233D6"/>
    <w:rsid w:val="00A24BC8"/>
    <w:rsid w:val="00A279FC"/>
    <w:rsid w:val="00A27C54"/>
    <w:rsid w:val="00A3230A"/>
    <w:rsid w:val="00A35911"/>
    <w:rsid w:val="00A40CCC"/>
    <w:rsid w:val="00A471F4"/>
    <w:rsid w:val="00A549F7"/>
    <w:rsid w:val="00A57043"/>
    <w:rsid w:val="00A62607"/>
    <w:rsid w:val="00A62FCA"/>
    <w:rsid w:val="00A70B2D"/>
    <w:rsid w:val="00A74A6E"/>
    <w:rsid w:val="00A83C7E"/>
    <w:rsid w:val="00A86262"/>
    <w:rsid w:val="00A93807"/>
    <w:rsid w:val="00A96110"/>
    <w:rsid w:val="00AB2A06"/>
    <w:rsid w:val="00AC5FF0"/>
    <w:rsid w:val="00AD2FDB"/>
    <w:rsid w:val="00AD74E3"/>
    <w:rsid w:val="00AE3C17"/>
    <w:rsid w:val="00AE6B28"/>
    <w:rsid w:val="00AE75AF"/>
    <w:rsid w:val="00AE7B7D"/>
    <w:rsid w:val="00AF4173"/>
    <w:rsid w:val="00B0098C"/>
    <w:rsid w:val="00B10998"/>
    <w:rsid w:val="00B109CB"/>
    <w:rsid w:val="00B12AE2"/>
    <w:rsid w:val="00B152F4"/>
    <w:rsid w:val="00B17645"/>
    <w:rsid w:val="00B176AC"/>
    <w:rsid w:val="00B234C4"/>
    <w:rsid w:val="00B244DF"/>
    <w:rsid w:val="00B349B4"/>
    <w:rsid w:val="00B34AB4"/>
    <w:rsid w:val="00B35450"/>
    <w:rsid w:val="00B40A24"/>
    <w:rsid w:val="00B41283"/>
    <w:rsid w:val="00B41627"/>
    <w:rsid w:val="00B41BE4"/>
    <w:rsid w:val="00B42A3E"/>
    <w:rsid w:val="00B43299"/>
    <w:rsid w:val="00B46093"/>
    <w:rsid w:val="00B52992"/>
    <w:rsid w:val="00B53481"/>
    <w:rsid w:val="00B61C2B"/>
    <w:rsid w:val="00B63AD6"/>
    <w:rsid w:val="00B64E70"/>
    <w:rsid w:val="00B653FF"/>
    <w:rsid w:val="00B70299"/>
    <w:rsid w:val="00B70B4F"/>
    <w:rsid w:val="00B70BD9"/>
    <w:rsid w:val="00B73C11"/>
    <w:rsid w:val="00B96489"/>
    <w:rsid w:val="00BA273A"/>
    <w:rsid w:val="00BA2E64"/>
    <w:rsid w:val="00BB49A3"/>
    <w:rsid w:val="00BB55C2"/>
    <w:rsid w:val="00BB6265"/>
    <w:rsid w:val="00BB7EA7"/>
    <w:rsid w:val="00BC1A33"/>
    <w:rsid w:val="00BC2C2B"/>
    <w:rsid w:val="00BC730F"/>
    <w:rsid w:val="00BE2CE6"/>
    <w:rsid w:val="00BE4396"/>
    <w:rsid w:val="00C04075"/>
    <w:rsid w:val="00C0563A"/>
    <w:rsid w:val="00C1123E"/>
    <w:rsid w:val="00C11EE4"/>
    <w:rsid w:val="00C151E4"/>
    <w:rsid w:val="00C16452"/>
    <w:rsid w:val="00C16AB5"/>
    <w:rsid w:val="00C25C27"/>
    <w:rsid w:val="00C263B1"/>
    <w:rsid w:val="00C305DE"/>
    <w:rsid w:val="00C44193"/>
    <w:rsid w:val="00C50086"/>
    <w:rsid w:val="00C51C76"/>
    <w:rsid w:val="00C6090A"/>
    <w:rsid w:val="00C677FD"/>
    <w:rsid w:val="00C704A0"/>
    <w:rsid w:val="00C72100"/>
    <w:rsid w:val="00C747D2"/>
    <w:rsid w:val="00C76239"/>
    <w:rsid w:val="00C7767F"/>
    <w:rsid w:val="00C85A24"/>
    <w:rsid w:val="00C92B84"/>
    <w:rsid w:val="00C936DD"/>
    <w:rsid w:val="00CA3C5F"/>
    <w:rsid w:val="00CD2E49"/>
    <w:rsid w:val="00CD63DB"/>
    <w:rsid w:val="00CD73AD"/>
    <w:rsid w:val="00CE246A"/>
    <w:rsid w:val="00CE5153"/>
    <w:rsid w:val="00CF4E81"/>
    <w:rsid w:val="00CF5A17"/>
    <w:rsid w:val="00D06C0B"/>
    <w:rsid w:val="00D07D92"/>
    <w:rsid w:val="00D13A0D"/>
    <w:rsid w:val="00D24FC2"/>
    <w:rsid w:val="00D26DCD"/>
    <w:rsid w:val="00D32DAD"/>
    <w:rsid w:val="00D4190E"/>
    <w:rsid w:val="00D46094"/>
    <w:rsid w:val="00D56DDE"/>
    <w:rsid w:val="00D6161A"/>
    <w:rsid w:val="00D62290"/>
    <w:rsid w:val="00D6473E"/>
    <w:rsid w:val="00D75219"/>
    <w:rsid w:val="00D76252"/>
    <w:rsid w:val="00D76778"/>
    <w:rsid w:val="00D9023D"/>
    <w:rsid w:val="00D94570"/>
    <w:rsid w:val="00DB0743"/>
    <w:rsid w:val="00DB4DD0"/>
    <w:rsid w:val="00DC1D2D"/>
    <w:rsid w:val="00DC2D6F"/>
    <w:rsid w:val="00DD1FD1"/>
    <w:rsid w:val="00DD78B1"/>
    <w:rsid w:val="00DE0FDD"/>
    <w:rsid w:val="00DE3BE3"/>
    <w:rsid w:val="00DF35A3"/>
    <w:rsid w:val="00DF4D18"/>
    <w:rsid w:val="00DF5F2E"/>
    <w:rsid w:val="00E01359"/>
    <w:rsid w:val="00E021C6"/>
    <w:rsid w:val="00E0241C"/>
    <w:rsid w:val="00E03445"/>
    <w:rsid w:val="00E034D9"/>
    <w:rsid w:val="00E06374"/>
    <w:rsid w:val="00E06FA1"/>
    <w:rsid w:val="00E0728F"/>
    <w:rsid w:val="00E07BA8"/>
    <w:rsid w:val="00E2197E"/>
    <w:rsid w:val="00E264EE"/>
    <w:rsid w:val="00E27699"/>
    <w:rsid w:val="00E30302"/>
    <w:rsid w:val="00E31CF0"/>
    <w:rsid w:val="00E4107D"/>
    <w:rsid w:val="00E43F68"/>
    <w:rsid w:val="00E606A3"/>
    <w:rsid w:val="00E6697F"/>
    <w:rsid w:val="00E67469"/>
    <w:rsid w:val="00E72317"/>
    <w:rsid w:val="00E83491"/>
    <w:rsid w:val="00E935C7"/>
    <w:rsid w:val="00EA0680"/>
    <w:rsid w:val="00EA7044"/>
    <w:rsid w:val="00EA72EA"/>
    <w:rsid w:val="00EB07C4"/>
    <w:rsid w:val="00EB29E2"/>
    <w:rsid w:val="00EB421B"/>
    <w:rsid w:val="00EB676C"/>
    <w:rsid w:val="00EB77E3"/>
    <w:rsid w:val="00EC1CE9"/>
    <w:rsid w:val="00EC2EDB"/>
    <w:rsid w:val="00EC4C06"/>
    <w:rsid w:val="00EC73CA"/>
    <w:rsid w:val="00ED544C"/>
    <w:rsid w:val="00EF062C"/>
    <w:rsid w:val="00EF2190"/>
    <w:rsid w:val="00EF333C"/>
    <w:rsid w:val="00F01C16"/>
    <w:rsid w:val="00F06721"/>
    <w:rsid w:val="00F153FF"/>
    <w:rsid w:val="00F22203"/>
    <w:rsid w:val="00F33DF0"/>
    <w:rsid w:val="00F36CBD"/>
    <w:rsid w:val="00F46169"/>
    <w:rsid w:val="00F500AC"/>
    <w:rsid w:val="00F56DC4"/>
    <w:rsid w:val="00F6569E"/>
    <w:rsid w:val="00F741A1"/>
    <w:rsid w:val="00F80853"/>
    <w:rsid w:val="00F81118"/>
    <w:rsid w:val="00F820B8"/>
    <w:rsid w:val="00F87965"/>
    <w:rsid w:val="00F91B92"/>
    <w:rsid w:val="00F924CF"/>
    <w:rsid w:val="00FB3AFF"/>
    <w:rsid w:val="00FC1A9E"/>
    <w:rsid w:val="00FC5222"/>
    <w:rsid w:val="00FC5E8E"/>
    <w:rsid w:val="00FC604A"/>
    <w:rsid w:val="00FD1ACD"/>
    <w:rsid w:val="00FD1C5E"/>
    <w:rsid w:val="00FE2F11"/>
    <w:rsid w:val="00FF5EAC"/>
    <w:rsid w:val="1A41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72A12"/>
  <w15:docId w15:val="{C4BFEABA-0305-43DF-B3A7-69431826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1359"/>
    <w:rPr>
      <w:sz w:val="22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644655"/>
    <w:pPr>
      <w:keepNext/>
      <w:spacing w:before="60" w:after="60"/>
      <w:outlineLvl w:val="0"/>
    </w:pPr>
    <w:rPr>
      <w:rFonts w:ascii="Arial" w:hAnsi="Arial" w:cs="Arial"/>
      <w:b/>
      <w:bCs/>
      <w:color w:val="0000F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44655"/>
    <w:pPr>
      <w:keepNext/>
      <w:spacing w:before="60" w:after="60"/>
      <w:outlineLvl w:val="1"/>
    </w:pPr>
    <w:rPr>
      <w:rFonts w:ascii="Arial" w:hAnsi="Arial" w:cs="Arial"/>
      <w:b/>
      <w:bCs/>
      <w:iCs/>
      <w:color w:val="008000"/>
      <w:sz w:val="28"/>
      <w:szCs w:val="28"/>
    </w:rPr>
  </w:style>
  <w:style w:type="paragraph" w:styleId="Heading3">
    <w:name w:val="heading 3"/>
    <w:basedOn w:val="Normal"/>
    <w:next w:val="Normal"/>
    <w:qFormat/>
    <w:rsid w:val="00990125"/>
    <w:pPr>
      <w:keepNext/>
      <w:spacing w:before="60" w:after="60"/>
      <w:outlineLvl w:val="2"/>
    </w:pPr>
    <w:rPr>
      <w:rFonts w:ascii="Arial" w:hAnsi="Arial" w:cs="Arial"/>
      <w:b/>
      <w:bCs/>
      <w:color w:val="800000"/>
      <w:sz w:val="26"/>
      <w:szCs w:val="26"/>
    </w:rPr>
  </w:style>
  <w:style w:type="paragraph" w:styleId="Heading4">
    <w:name w:val="heading 4"/>
    <w:basedOn w:val="Normal"/>
    <w:next w:val="Normal"/>
    <w:qFormat/>
    <w:rsid w:val="00990125"/>
    <w:pPr>
      <w:outlineLvl w:val="3"/>
    </w:pPr>
    <w:rPr>
      <w:rFonts w:ascii="Arial" w:hAnsi="Arial" w:cs="Arial"/>
      <w:b/>
      <w:color w:val="808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57043"/>
    <w:pPr>
      <w:tabs>
        <w:tab w:val="center" w:pos="4320"/>
        <w:tab w:val="right" w:pos="8640"/>
      </w:tabs>
    </w:pPr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rsid w:val="00644655"/>
    <w:pPr>
      <w:tabs>
        <w:tab w:val="center" w:pos="4320"/>
        <w:tab w:val="right" w:pos="8640"/>
      </w:tabs>
    </w:pPr>
  </w:style>
  <w:style w:type="character" w:customStyle="1" w:styleId="DocumentTitle">
    <w:name w:val="Document Title"/>
    <w:basedOn w:val="DefaultParagraphFont"/>
    <w:rsid w:val="00990125"/>
    <w:rPr>
      <w:rFonts w:ascii="Trebuchet MS" w:hAnsi="Trebuchet MS"/>
      <w:b/>
      <w:color w:val="000000"/>
      <w:sz w:val="34"/>
      <w:szCs w:val="34"/>
    </w:rPr>
  </w:style>
  <w:style w:type="paragraph" w:customStyle="1" w:styleId="SQL">
    <w:name w:val="SQL"/>
    <w:basedOn w:val="Normal"/>
    <w:rsid w:val="00A57043"/>
    <w:pPr>
      <w:ind w:left="360"/>
    </w:pPr>
    <w:rPr>
      <w:rFonts w:ascii="Courier New" w:hAnsi="Courier New"/>
      <w:color w:val="800080"/>
      <w:sz w:val="20"/>
      <w:szCs w:val="20"/>
    </w:rPr>
  </w:style>
  <w:style w:type="character" w:styleId="PageNumber">
    <w:name w:val="page number"/>
    <w:basedOn w:val="DefaultParagraphFont"/>
    <w:rsid w:val="00A57043"/>
  </w:style>
  <w:style w:type="character" w:customStyle="1" w:styleId="DocumentSubtitle">
    <w:name w:val="Document Subtitle"/>
    <w:basedOn w:val="DocumentTitle"/>
    <w:rsid w:val="00990125"/>
    <w:rPr>
      <w:rFonts w:ascii="Trebuchet MS" w:hAnsi="Trebuchet MS"/>
      <w:b/>
      <w:color w:val="000000"/>
      <w:sz w:val="32"/>
      <w:szCs w:val="34"/>
    </w:rPr>
  </w:style>
  <w:style w:type="character" w:customStyle="1" w:styleId="Warning">
    <w:name w:val="Warning"/>
    <w:rsid w:val="0080522B"/>
    <w:rPr>
      <w:i/>
      <w:color w:val="E36C0A"/>
    </w:rPr>
  </w:style>
  <w:style w:type="paragraph" w:customStyle="1" w:styleId="ProblemDefinition">
    <w:name w:val="Problem Definition"/>
    <w:basedOn w:val="Normal"/>
    <w:rsid w:val="0080522B"/>
    <w:pPr>
      <w:jc w:val="both"/>
    </w:pPr>
    <w:rPr>
      <w:sz w:val="26"/>
      <w:szCs w:val="20"/>
    </w:rPr>
  </w:style>
  <w:style w:type="paragraph" w:styleId="BalloonText">
    <w:name w:val="Balloon Text"/>
    <w:basedOn w:val="Normal"/>
    <w:link w:val="BalloonTextChar"/>
    <w:rsid w:val="009577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577E2"/>
    <w:rPr>
      <w:rFonts w:ascii="Tahoma" w:hAnsi="Tahoma" w:cs="Tahoma"/>
      <w:sz w:val="16"/>
      <w:szCs w:val="16"/>
      <w:lang w:eastAsia="en-US"/>
    </w:rPr>
  </w:style>
  <w:style w:type="character" w:customStyle="1" w:styleId="InstructionFG">
    <w:name w:val="Instruction (FG)"/>
    <w:basedOn w:val="DefaultParagraphFont"/>
    <w:rsid w:val="001018C3"/>
    <w:rPr>
      <w:i/>
      <w:iCs/>
      <w:color w:val="808080"/>
      <w:sz w:val="20"/>
    </w:rPr>
  </w:style>
  <w:style w:type="paragraph" w:styleId="ListParagraph">
    <w:name w:val="List Paragraph"/>
    <w:basedOn w:val="Normal"/>
    <w:uiPriority w:val="34"/>
    <w:qFormat/>
    <w:rsid w:val="00C040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6143"/>
    <w:rPr>
      <w:color w:val="0000FF"/>
      <w:u w:val="single"/>
    </w:rPr>
  </w:style>
  <w:style w:type="character" w:styleId="FollowedHyperlink">
    <w:name w:val="FollowedHyperlink"/>
    <w:basedOn w:val="DefaultParagraphFont"/>
    <w:rsid w:val="00E07BA8"/>
    <w:rPr>
      <w:color w:val="800080" w:themeColor="followedHyperlink"/>
      <w:u w:val="single"/>
    </w:rPr>
  </w:style>
  <w:style w:type="paragraph" w:customStyle="1" w:styleId="listitem">
    <w:name w:val="listitem"/>
    <w:basedOn w:val="Normal"/>
    <w:rsid w:val="00A96110"/>
    <w:pPr>
      <w:spacing w:before="100" w:beforeAutospacing="1" w:after="100" w:afterAutospacing="1"/>
    </w:pPr>
    <w:rPr>
      <w:sz w:val="24"/>
      <w:lang w:eastAsia="en-GB"/>
    </w:rPr>
  </w:style>
  <w:style w:type="paragraph" w:styleId="NormalWeb">
    <w:name w:val="Normal (Web)"/>
    <w:basedOn w:val="Normal"/>
    <w:uiPriority w:val="99"/>
    <w:unhideWhenUsed/>
    <w:rsid w:val="00A96110"/>
    <w:pPr>
      <w:spacing w:before="100" w:beforeAutospacing="1" w:after="100" w:afterAutospacing="1"/>
    </w:pPr>
    <w:rPr>
      <w:sz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96110"/>
    <w:rPr>
      <w:rFonts w:ascii="Courier New" w:eastAsia="Times New Roman" w:hAnsi="Courier New" w:cs="Courier New"/>
      <w:sz w:val="20"/>
      <w:szCs w:val="20"/>
    </w:rPr>
  </w:style>
  <w:style w:type="character" w:customStyle="1" w:styleId="guibutton">
    <w:name w:val="guibutton"/>
    <w:basedOn w:val="DefaultParagraphFont"/>
    <w:rsid w:val="00A96110"/>
  </w:style>
  <w:style w:type="paragraph" w:customStyle="1" w:styleId="Title1">
    <w:name w:val="Title1"/>
    <w:basedOn w:val="Normal"/>
    <w:rsid w:val="00A96110"/>
    <w:pPr>
      <w:spacing w:before="100" w:beforeAutospacing="1" w:after="100" w:afterAutospacing="1"/>
    </w:pPr>
    <w:rPr>
      <w:sz w:val="24"/>
      <w:lang w:eastAsia="en-GB"/>
    </w:rPr>
  </w:style>
  <w:style w:type="paragraph" w:customStyle="1" w:styleId="comp">
    <w:name w:val="comp"/>
    <w:basedOn w:val="Normal"/>
    <w:rsid w:val="00A96110"/>
    <w:pPr>
      <w:spacing w:before="100" w:beforeAutospacing="1" w:after="100" w:afterAutospacing="1"/>
    </w:pPr>
    <w:rPr>
      <w:sz w:val="24"/>
      <w:lang w:eastAsia="en-GB"/>
    </w:rPr>
  </w:style>
  <w:style w:type="character" w:customStyle="1" w:styleId="ql-cursor">
    <w:name w:val="ql-cursor"/>
    <w:basedOn w:val="DefaultParagraphFont"/>
    <w:rsid w:val="00A96110"/>
  </w:style>
  <w:style w:type="character" w:styleId="Strong">
    <w:name w:val="Strong"/>
    <w:basedOn w:val="DefaultParagraphFont"/>
    <w:uiPriority w:val="22"/>
    <w:qFormat/>
    <w:rsid w:val="00A961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A451D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2B402D"/>
    <w:rPr>
      <w:rFonts w:ascii="Arial" w:hAnsi="Arial"/>
      <w:sz w:val="18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F0FA3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0FA3"/>
    <w:pPr>
      <w:spacing w:after="100" w:line="278" w:lineRule="auto"/>
    </w:pPr>
    <w:rPr>
      <w:rFonts w:asciiTheme="minorHAnsi" w:eastAsiaTheme="minorHAnsi" w:hAnsiTheme="minorHAnsi" w:cstheme="minorBidi"/>
      <w:kern w:val="2"/>
      <w:sz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22EA9"/>
    <w:rPr>
      <w:sz w:val="22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D62290"/>
    <w:rPr>
      <w:rFonts w:ascii="Arial" w:hAnsi="Arial" w:cs="Arial"/>
      <w:b/>
      <w:bCs/>
      <w:color w:val="0000FF"/>
      <w:kern w:val="32"/>
      <w:sz w:val="32"/>
      <w:szCs w:val="32"/>
      <w:lang w:eastAsia="en-US"/>
    </w:rPr>
  </w:style>
  <w:style w:type="table" w:styleId="TableGrid">
    <w:name w:val="Table Grid"/>
    <w:basedOn w:val="TableNormal"/>
    <w:rsid w:val="003F6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5137">
          <w:marLeft w:val="0"/>
          <w:marRight w:val="0"/>
          <w:marTop w:val="0"/>
          <w:marBottom w:val="0"/>
          <w:divBdr>
            <w:top w:val="single" w:sz="12" w:space="15" w:color="D8D8D8"/>
            <w:left w:val="single" w:sz="12" w:space="15" w:color="D8D8D8"/>
            <w:bottom w:val="single" w:sz="12" w:space="15" w:color="D8D8D8"/>
            <w:right w:val="single" w:sz="12" w:space="15" w:color="D8D8D8"/>
          </w:divBdr>
          <w:divsChild>
            <w:div w:id="175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09795">
          <w:marLeft w:val="0"/>
          <w:marRight w:val="0"/>
          <w:marTop w:val="0"/>
          <w:marBottom w:val="0"/>
          <w:divBdr>
            <w:top w:val="single" w:sz="12" w:space="15" w:color="D8D8D8"/>
            <w:left w:val="single" w:sz="12" w:space="15" w:color="D8D8D8"/>
            <w:bottom w:val="single" w:sz="12" w:space="15" w:color="D8D8D8"/>
            <w:right w:val="single" w:sz="12" w:space="15" w:color="D8D8D8"/>
          </w:divBdr>
          <w:divsChild>
            <w:div w:id="2008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1886">
          <w:marLeft w:val="0"/>
          <w:marRight w:val="0"/>
          <w:marTop w:val="0"/>
          <w:marBottom w:val="0"/>
          <w:divBdr>
            <w:top w:val="single" w:sz="12" w:space="15" w:color="D8D8D8"/>
            <w:left w:val="single" w:sz="12" w:space="15" w:color="D8D8D8"/>
            <w:bottom w:val="single" w:sz="12" w:space="15" w:color="D8D8D8"/>
            <w:right w:val="single" w:sz="12" w:space="15" w:color="D8D8D8"/>
          </w:divBdr>
          <w:divsChild>
            <w:div w:id="380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10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25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262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013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255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54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723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201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11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831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723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895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924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5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4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mysql.com/downloads/mysql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https://dev.mysql.com/downloads/mysql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s://dev.mysql.com/downloads/workbench/" TargetMode="External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dev.mysql.com/downloads/workbench/" TargetMode="External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dev.mysql.com/downloads/workbench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te\Documents\RP\Academic\2009\C207\P01%20-%20Join%20the%20Club\C207_Mas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85ae65-1ddf-4fa8-9698-400c636c42f1">
      <Terms xmlns="http://schemas.microsoft.com/office/infopath/2007/PartnerControls"/>
    </lcf76f155ced4ddcb4097134ff3c332f>
    <TaxCatchAll xmlns="8755bff3-45f6-461e-8b82-7576a574162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4C243ED511449BF5741A262487AA" ma:contentTypeVersion="11" ma:contentTypeDescription="Create a new document." ma:contentTypeScope="" ma:versionID="6d8e0c1d7b37522e4a7cfd19259a6d33">
  <xsd:schema xmlns:xsd="http://www.w3.org/2001/XMLSchema" xmlns:xs="http://www.w3.org/2001/XMLSchema" xmlns:p="http://schemas.microsoft.com/office/2006/metadata/properties" xmlns:ns2="7785ae65-1ddf-4fa8-9698-400c636c42f1" xmlns:ns3="8755bff3-45f6-461e-8b82-7576a574162c" targetNamespace="http://schemas.microsoft.com/office/2006/metadata/properties" ma:root="true" ma:fieldsID="5f864633f014cf9c2f6056204b2a617e" ns2:_="" ns3:_="">
    <xsd:import namespace="7785ae65-1ddf-4fa8-9698-400c636c42f1"/>
    <xsd:import namespace="8755bff3-45f6-461e-8b82-7576a57416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5ae65-1ddf-4fa8-9698-400c636c42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5bff3-45f6-461e-8b82-7576a57416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cb9f28-d986-4975-bb7e-c6cb0dfae1c7}" ma:internalName="TaxCatchAll" ma:showField="CatchAllData" ma:web="8755bff3-45f6-461e-8b82-7576a574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C6BDA-0AD1-4CF9-9A94-30C11C8878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A4D690-1D31-4C75-A263-FAEBA7DD2A44}">
  <ds:schemaRefs>
    <ds:schemaRef ds:uri="http://schemas.microsoft.com/office/2006/metadata/properties"/>
    <ds:schemaRef ds:uri="http://schemas.microsoft.com/office/infopath/2007/PartnerControls"/>
    <ds:schemaRef ds:uri="7785ae65-1ddf-4fa8-9698-400c636c42f1"/>
    <ds:schemaRef ds:uri="8755bff3-45f6-461e-8b82-7576a574162c"/>
  </ds:schemaRefs>
</ds:datastoreItem>
</file>

<file path=customXml/itemProps3.xml><?xml version="1.0" encoding="utf-8"?>
<ds:datastoreItem xmlns:ds="http://schemas.openxmlformats.org/officeDocument/2006/customXml" ds:itemID="{8ADDE0FD-C5C3-482C-89DC-D71B05776D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85ae65-1ddf-4fa8-9698-400c636c42f1"/>
    <ds:schemaRef ds:uri="8755bff3-45f6-461e-8b82-7576a57416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65C738-B313-4CE3-A075-FC761FA5EE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C207_Master</Template>
  <TotalTime>308</TotalTime>
  <Pages>14</Pages>
  <Words>554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C207 Document Template</vt:lpstr>
    </vt:vector>
  </TitlesOfParts>
  <Company>Republic Polytechnic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SERVER &amp; MYSQLWORKBENCH INSTALLATION FOR WINDOWS</dc:title>
  <dc:subject>C207 Database Systems</dc:subject>
  <dc:creator>pete</dc:creator>
  <cp:lastModifiedBy>Marlina Mastor (RP)</cp:lastModifiedBy>
  <cp:revision>117</cp:revision>
  <dcterms:created xsi:type="dcterms:W3CDTF">2025-06-18T09:30:00Z</dcterms:created>
  <dcterms:modified xsi:type="dcterms:W3CDTF">2025-06-18T15:10:00Z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0x0101006BA74C243ED511449BF5741A262487AA</vt:lpwstr>
  </property>
  <property fmtid="{D5CDD505-2E9C-101B-9397-08002B2CF9AE}" pid="3" name="MSIP_Label_b70f6a2e-9a0b-44bc-9fcb-55781401e2f0_Enabled">
    <vt:lpwstr>true</vt:lpwstr>
  </property>
  <property fmtid="{D5CDD505-2E9C-101B-9397-08002B2CF9AE}" pid="4" name="MSIP_Label_b70f6a2e-9a0b-44bc-9fcb-55781401e2f0_SetDate">
    <vt:lpwstr>2022-01-15T11:02:09Z</vt:lpwstr>
  </property>
  <property fmtid="{D5CDD505-2E9C-101B-9397-08002B2CF9AE}" pid="5" name="MSIP_Label_b70f6a2e-9a0b-44bc-9fcb-55781401e2f0_Method">
    <vt:lpwstr>Standard</vt:lpwstr>
  </property>
  <property fmtid="{D5CDD505-2E9C-101B-9397-08002B2CF9AE}" pid="6" name="MSIP_Label_b70f6a2e-9a0b-44bc-9fcb-55781401e2f0_Name">
    <vt:lpwstr>NON-SENSITIVE</vt:lpwstr>
  </property>
  <property fmtid="{D5CDD505-2E9C-101B-9397-08002B2CF9AE}" pid="7" name="MSIP_Label_b70f6a2e-9a0b-44bc-9fcb-55781401e2f0_SiteId">
    <vt:lpwstr>f688b0d0-79f0-40a4-8644-35fcdee9d0f3</vt:lpwstr>
  </property>
  <property fmtid="{D5CDD505-2E9C-101B-9397-08002B2CF9AE}" pid="8" name="MSIP_Label_b70f6a2e-9a0b-44bc-9fcb-55781401e2f0_ActionId">
    <vt:lpwstr>1e516d11-005a-4a34-ac6e-3706bb1e96e8</vt:lpwstr>
  </property>
  <property fmtid="{D5CDD505-2E9C-101B-9397-08002B2CF9AE}" pid="9" name="MSIP_Label_b70f6a2e-9a0b-44bc-9fcb-55781401e2f0_ContentBits">
    <vt:lpwstr>1</vt:lpwstr>
  </property>
</Properties>
</file>